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1910514"/>
        <w:docPartObj>
          <w:docPartGallery w:val="Cover Pages"/>
          <w:docPartUnique/>
        </w:docPartObj>
      </w:sdtPr>
      <w:sdtEndPr/>
      <w:sdtContent>
        <w:p w14:paraId="03B9BCF5" w14:textId="77777777" w:rsidR="00FB7139" w:rsidRPr="002342BD" w:rsidRDefault="00CD71F8" w:rsidP="002342BD">
          <w:pPr>
            <w:pStyle w:val="Sinespaciado"/>
          </w:pPr>
          <w:r w:rsidRPr="00B7108A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517D8752" wp14:editId="57BD34E2">
                    <wp:simplePos x="0" y="0"/>
                    <wp:positionH relativeFrom="column">
                      <wp:posOffset>46990</wp:posOffset>
                    </wp:positionH>
                    <wp:positionV relativeFrom="page">
                      <wp:posOffset>9353550</wp:posOffset>
                    </wp:positionV>
                    <wp:extent cx="6972300" cy="353695"/>
                    <wp:effectExtent l="0" t="0" r="0" b="0"/>
                    <wp:wrapTopAndBottom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2300" cy="3536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0D2EE8" w14:textId="77777777" w:rsidR="00FB7139" w:rsidRPr="009C2FD1" w:rsidRDefault="00FB7139" w:rsidP="00B7108A">
                                <w:pPr>
                                  <w:pStyle w:val="Sinespaciado"/>
                                  <w:ind w:left="0" w:right="0"/>
                                  <w:jc w:val="right"/>
                                </w:pPr>
                                <w:r w:rsidRPr="009C2FD1">
                                  <w:t>Santa cruz - Bolivia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7D875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3.7pt;margin-top:736.5pt;width:549pt;height:27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" filled="f" stroked="f">
                    <v:textbox>
                      <w:txbxContent>
                        <w:p w14:paraId="6F0D2EE8" w14:textId="77777777" w:rsidR="00FB7139" w:rsidRPr="009C2FD1" w:rsidRDefault="00FB7139" w:rsidP="00B7108A">
                          <w:pPr>
                            <w:pStyle w:val="Sinespaciado"/>
                            <w:ind w:left="0" w:right="0"/>
                            <w:jc w:val="right"/>
                          </w:pPr>
                          <w:r w:rsidRPr="009C2FD1">
                            <w:t>Santa cruz - Bolivia</w:t>
                          </w:r>
                        </w:p>
                      </w:txbxContent>
                    </v:textbox>
                    <w10:wrap type="topAndBottom" anchory="page"/>
                  </v:shape>
                </w:pict>
              </mc:Fallback>
            </mc:AlternateContent>
          </w:r>
          <w:r w:rsidRPr="00B7108A">
            <w:rPr>
              <w:noProof/>
            </w:rPr>
            <mc:AlternateContent>
              <mc:Choice Requires="wps">
                <w:drawing>
                  <wp:anchor distT="91440" distB="91440" distL="137160" distR="137160" simplePos="0" relativeHeight="251660288" behindDoc="1" locked="0" layoutInCell="0" allowOverlap="1" wp14:anchorId="10A2AD67" wp14:editId="4BE30017">
                    <wp:simplePos x="0" y="0"/>
                    <wp:positionH relativeFrom="margin">
                      <wp:posOffset>1229360</wp:posOffset>
                    </wp:positionH>
                    <wp:positionV relativeFrom="margin">
                      <wp:posOffset>5238750</wp:posOffset>
                    </wp:positionV>
                    <wp:extent cx="1943100" cy="4363085"/>
                    <wp:effectExtent l="9207" t="0" r="28258" b="28257"/>
                    <wp:wrapTopAndBottom/>
                    <wp:docPr id="4" name="Autoforma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1943100" cy="4363085"/>
                            </a:xfrm>
                            <a:prstGeom prst="roundRect">
                              <a:avLst>
                                <a:gd name="adj" fmla="val 7398"/>
                              </a:avLst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0D6B9749" w14:textId="77777777" w:rsidR="002E696A" w:rsidRPr="00F05E04" w:rsidRDefault="002E696A" w:rsidP="002E696A">
                                <w:pPr>
                                  <w:ind w:left="0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Docente: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 xml:space="preserve">Ing. Veizaga Gonzales </w:t>
                                </w:r>
                                <w:proofErr w:type="spellStart"/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Josue</w:t>
                                </w:r>
                                <w:proofErr w:type="spellEnd"/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 xml:space="preserve"> Obed</w:t>
                                </w:r>
                              </w:p>
                              <w:p w14:paraId="73977AA6" w14:textId="77777777" w:rsidR="002E696A" w:rsidRPr="00F05E04" w:rsidRDefault="002E696A" w:rsidP="002E696A">
                                <w:pPr>
                                  <w:ind w:left="0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Alumno</w:t>
                                </w:r>
                                <w:r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:</w:t>
                                </w:r>
                                <w:r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Osmar Javier Hidalgo Riffarachi</w:t>
                                </w:r>
                              </w:p>
                              <w:p w14:paraId="154915D0" w14:textId="77777777" w:rsidR="002E696A" w:rsidRPr="00F05E04" w:rsidRDefault="002E696A" w:rsidP="002E696A">
                                <w:pPr>
                                  <w:ind w:left="0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Facultad: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FICCT</w:t>
                                </w:r>
                              </w:p>
                              <w:p w14:paraId="2FD6886E" w14:textId="77777777" w:rsidR="002E696A" w:rsidRPr="00F05E04" w:rsidRDefault="002E696A" w:rsidP="002E696A">
                                <w:pPr>
                                  <w:ind w:left="0"/>
                                  <w:rPr>
                                    <w:sz w:val="22"/>
                                    <w:szCs w:val="22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Carrera:</w:t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Ing. Informática</w:t>
                                </w:r>
                              </w:p>
                              <w:p w14:paraId="543CC2D2" w14:textId="77777777" w:rsidR="002E696A" w:rsidRPr="00F05E04" w:rsidRDefault="002E696A" w:rsidP="002E696A">
                                <w:pPr>
                                  <w:ind w:left="0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F05E04">
                                  <w:rPr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Periodo:</w:t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F05E04">
                                  <w:rPr>
                                    <w:sz w:val="22"/>
                                    <w:szCs w:val="22"/>
                                  </w:rPr>
                                  <w:t>2/2023</w:t>
                                </w:r>
                              </w:p>
                              <w:p w14:paraId="1CE8F1A4" w14:textId="77777777" w:rsidR="00FB7139" w:rsidRDefault="00FB713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0A2AD67" id="Autoforma 2" o:spid="_x0000_s1027" style="position:absolute;left:0;text-align:left;margin-left:96.8pt;margin-top:412.5pt;width:153pt;height:343.55pt;rotation:90;z-index:-25165619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48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" o:allowincell="f" filled="f" strokecolor="black [3213]" strokeweight="1.5pt">
                    <v:textbox>
                      <w:txbxContent>
                        <w:p w14:paraId="0D6B9749" w14:textId="77777777" w:rsidR="002E696A" w:rsidRPr="00F05E04" w:rsidRDefault="002E696A" w:rsidP="002E696A">
                          <w:pPr>
                            <w:ind w:left="0"/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Docente:</w:t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 xml:space="preserve">Ing. Veizaga Gonzales </w:t>
                          </w:r>
                          <w:proofErr w:type="spellStart"/>
                          <w:r w:rsidRPr="00F05E04">
                            <w:rPr>
                              <w:sz w:val="22"/>
                              <w:szCs w:val="22"/>
                            </w:rPr>
                            <w:t>Josue</w:t>
                          </w:r>
                          <w:proofErr w:type="spellEnd"/>
                          <w:r w:rsidRPr="00F05E04">
                            <w:rPr>
                              <w:sz w:val="22"/>
                              <w:szCs w:val="22"/>
                            </w:rPr>
                            <w:t xml:space="preserve"> Obed</w:t>
                          </w:r>
                        </w:p>
                        <w:p w14:paraId="73977AA6" w14:textId="77777777" w:rsidR="002E696A" w:rsidRPr="00F05E04" w:rsidRDefault="002E696A" w:rsidP="002E696A">
                          <w:pPr>
                            <w:ind w:left="0"/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Alumno</w:t>
                          </w:r>
                          <w:r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:</w:t>
                          </w:r>
                          <w:r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Osmar Javier Hidalgo Riffarachi</w:t>
                          </w:r>
                        </w:p>
                        <w:p w14:paraId="154915D0" w14:textId="77777777" w:rsidR="002E696A" w:rsidRPr="00F05E04" w:rsidRDefault="002E696A" w:rsidP="002E696A">
                          <w:pPr>
                            <w:ind w:left="0"/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Facultad:</w:t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FICCT</w:t>
                          </w:r>
                        </w:p>
                        <w:p w14:paraId="2FD6886E" w14:textId="77777777" w:rsidR="002E696A" w:rsidRPr="00F05E04" w:rsidRDefault="002E696A" w:rsidP="002E696A">
                          <w:pPr>
                            <w:ind w:left="0"/>
                            <w:rPr>
                              <w:sz w:val="22"/>
                              <w:szCs w:val="22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Carrera:</w:t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Ing. Informática</w:t>
                          </w:r>
                        </w:p>
                        <w:p w14:paraId="543CC2D2" w14:textId="77777777" w:rsidR="002E696A" w:rsidRPr="00F05E04" w:rsidRDefault="002E696A" w:rsidP="002E696A">
                          <w:pPr>
                            <w:ind w:left="0"/>
                            <w:rPr>
                              <w:sz w:val="22"/>
                              <w:szCs w:val="22"/>
                            </w:rPr>
                          </w:pPr>
                          <w:r w:rsidRPr="00F05E04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Periodo:</w:t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  <w:szCs w:val="22"/>
                            </w:rPr>
                            <w:tab/>
                          </w:r>
                          <w:r w:rsidRPr="00F05E04">
                            <w:rPr>
                              <w:sz w:val="22"/>
                              <w:szCs w:val="22"/>
                            </w:rPr>
                            <w:t>2/2023</w:t>
                          </w:r>
                        </w:p>
                        <w:p w14:paraId="1CE8F1A4" w14:textId="77777777" w:rsidR="00FB7139" w:rsidRDefault="00FB7139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topAndBottom" anchorx="margin" anchory="margin"/>
                  </v:roundrect>
                </w:pict>
              </mc:Fallback>
            </mc:AlternateContent>
          </w:r>
          <w:r w:rsidRPr="00B7108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874A9F" wp14:editId="07468E8E">
                    <wp:simplePos x="0" y="0"/>
                    <wp:positionH relativeFrom="page">
                      <wp:posOffset>425450</wp:posOffset>
                    </wp:positionH>
                    <wp:positionV relativeFrom="page">
                      <wp:posOffset>6113145</wp:posOffset>
                    </wp:positionV>
                    <wp:extent cx="6717665" cy="928370"/>
                    <wp:effectExtent l="0" t="0" r="0" b="0"/>
                    <wp:wrapTopAndBottom/>
                    <wp:docPr id="20" name="Text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17665" cy="92837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FA7B298" w14:textId="315C0117" w:rsidR="00FB7139" w:rsidRPr="00B3063B" w:rsidRDefault="00681CF5" w:rsidP="00B3063B">
                                <w:pPr>
                                  <w:spacing w:line="1620" w:lineRule="exact"/>
                                  <w:ind w:left="0"/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:lang w:val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Barlow Light" w:hAnsi="Barlow Light"/>
                                    <w:color w:val="000000" w:themeColor="text1"/>
                                    <w:kern w:val="24"/>
                                    <w:sz w:val="72"/>
                                    <w:szCs w:val="72"/>
                                    <w:lang w:val="es-E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Modelos de parcial II</w:t>
                                </w:r>
                              </w:p>
                            </w:txbxContent>
                          </wps:txbx>
                          <wps:bodyPr vert="horz" wrap="square" lIns="0" tIns="0" rIns="0" bIns="0" rtlCol="0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874A9F" id="TextBox 5" o:spid="_x0000_s1028" type="#_x0000_t202" style="position:absolute;left:0;text-align:left;margin-left:33.5pt;margin-top:481.35pt;width:528.95pt;height:73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" filled="f" stroked="f">
                    <v:textbox inset="0,0,0,0">
                      <w:txbxContent>
                        <w:p w14:paraId="7FA7B298" w14:textId="315C0117" w:rsidR="00FB7139" w:rsidRPr="00B3063B" w:rsidRDefault="00681CF5" w:rsidP="00B3063B">
                          <w:pPr>
                            <w:spacing w:line="1620" w:lineRule="exact"/>
                            <w:ind w:left="0"/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:lang w:val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Barlow Light" w:hAnsi="Barlow Light"/>
                              <w:color w:val="000000" w:themeColor="text1"/>
                              <w:kern w:val="24"/>
                              <w:sz w:val="72"/>
                              <w:szCs w:val="72"/>
                              <w:lang w:val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Modelos de parcial II</w:t>
                          </w:r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 w:rsidR="00170A35" w:rsidRPr="00B7108A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38D79A6E" wp14:editId="424C3452">
                <wp:simplePos x="0" y="0"/>
                <wp:positionH relativeFrom="column">
                  <wp:posOffset>4752340</wp:posOffset>
                </wp:positionH>
                <wp:positionV relativeFrom="page">
                  <wp:posOffset>1381125</wp:posOffset>
                </wp:positionV>
                <wp:extent cx="2296795" cy="3038475"/>
                <wp:effectExtent l="0" t="0" r="0" b="9525"/>
                <wp:wrapTopAndBottom/>
                <wp:docPr id="19" name="Imagen 19" descr="Index of /im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Index of /im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679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108A" w:rsidRPr="00B7108A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007FF6C6" wp14:editId="482ABA42">
                <wp:simplePos x="0" y="0"/>
                <wp:positionH relativeFrom="page">
                  <wp:posOffset>1752600</wp:posOffset>
                </wp:positionH>
                <wp:positionV relativeFrom="page">
                  <wp:posOffset>276860</wp:posOffset>
                </wp:positionV>
                <wp:extent cx="2562225" cy="2566772"/>
                <wp:effectExtent l="0" t="0" r="0" b="0"/>
                <wp:wrapTopAndBottom/>
                <wp:docPr id="30" name="Imagen 30" descr="Cursos Pre-Universitarios FICCT-UAGR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n 30" descr="Cursos Pre-Universitarios FICCT-UAGR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62225" cy="2566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B7139" w:rsidRPr="00B7108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A3855E3" wp14:editId="4E43B796">
                    <wp:simplePos x="0" y="0"/>
                    <wp:positionH relativeFrom="page">
                      <wp:posOffset>3119120</wp:posOffset>
                    </wp:positionH>
                    <wp:positionV relativeFrom="page">
                      <wp:posOffset>-995045</wp:posOffset>
                    </wp:positionV>
                    <wp:extent cx="5886450" cy="5601335"/>
                    <wp:effectExtent l="0" t="0" r="0" b="0"/>
                    <wp:wrapTopAndBottom/>
                    <wp:docPr id="27" name="Forma libre: forma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86450" cy="5601335"/>
                            </a:xfrm>
                            <a:custGeom>
                              <a:avLst/>
                              <a:gdLst>
                                <a:gd name="connsiteX0" fmla="*/ 1401011 w 2598821"/>
                                <a:gd name="connsiteY0" fmla="*/ 2411663 h 2411663"/>
                                <a:gd name="connsiteX1" fmla="*/ 2598821 w 2598821"/>
                                <a:gd name="connsiteY1" fmla="*/ 1732548 h 2411663"/>
                                <a:gd name="connsiteX2" fmla="*/ 2598821 w 2598821"/>
                                <a:gd name="connsiteY2" fmla="*/ 0 h 2411663"/>
                                <a:gd name="connsiteX3" fmla="*/ 0 w 2598821"/>
                                <a:gd name="connsiteY3" fmla="*/ 1636295 h 2411663"/>
                                <a:gd name="connsiteX4" fmla="*/ 1401011 w 2598821"/>
                                <a:gd name="connsiteY4" fmla="*/ 2411663 h 24116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598821" h="2411663">
                                  <a:moveTo>
                                    <a:pt x="1401011" y="2411663"/>
                                  </a:moveTo>
                                  <a:lnTo>
                                    <a:pt x="2598821" y="1732548"/>
                                  </a:lnTo>
                                  <a:lnTo>
                                    <a:pt x="2598821" y="0"/>
                                  </a:lnTo>
                                  <a:lnTo>
                                    <a:pt x="0" y="1636295"/>
                                  </a:lnTo>
                                  <a:lnTo>
                                    <a:pt x="1401011" y="24116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FACDBE" w14:textId="77777777" w:rsidR="00FB7139" w:rsidRDefault="00FB7139" w:rsidP="0022216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3855E3" id="Forma libre: forma 27" o:spid="_x0000_s1029" style="position:absolute;left:0;text-align:left;margin-left:245.6pt;margin-top:-78.35pt;width:463.5pt;height:441.0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598821,241166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" adj="-11796480,,5400" path="m1401011,2411663l2598821,1732548,2598821,,,1636295r1401011,775368xe" fillcolor="#8eaadb [1944]" stroked="f" strokeweight="1pt">
                    <v:stroke joinstyle="miter"/>
                    <v:formulas/>
                    <v:path arrowok="t" o:connecttype="custom" o:connectlocs="3173355,5601335;5886450,4024021;5886450,0;0,3800463;3173355,5601335" o:connectangles="0,0,0,0,0" textboxrect="0,0,2598821,2411663"/>
                    <v:textbox>
                      <w:txbxContent>
                        <w:p w14:paraId="1AFACDBE" w14:textId="77777777" w:rsidR="00FB7139" w:rsidRDefault="00FB7139" w:rsidP="00222162">
                          <w:pPr>
                            <w:jc w:val="center"/>
                          </w:pPr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 w:rsidR="00FB7139" w:rsidRPr="00B7108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6E6D255" wp14:editId="301FBC61">
                    <wp:simplePos x="0" y="0"/>
                    <wp:positionH relativeFrom="page">
                      <wp:posOffset>-596900</wp:posOffset>
                    </wp:positionH>
                    <wp:positionV relativeFrom="page">
                      <wp:posOffset>8686800</wp:posOffset>
                    </wp:positionV>
                    <wp:extent cx="1471930" cy="1696085"/>
                    <wp:effectExtent l="0" t="0" r="0" b="0"/>
                    <wp:wrapTopAndBottom/>
                    <wp:docPr id="32" name="Forma libre: forma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471930" cy="1696085"/>
                            </a:xfrm>
                            <a:custGeom>
                              <a:avLst/>
                              <a:gdLst>
                                <a:gd name="connsiteX0" fmla="*/ 0 w 1472184"/>
                                <a:gd name="connsiteY0" fmla="*/ 864108 h 1696212"/>
                                <a:gd name="connsiteX1" fmla="*/ 1472184 w 1472184"/>
                                <a:gd name="connsiteY1" fmla="*/ 0 h 1696212"/>
                                <a:gd name="connsiteX2" fmla="*/ 1467612 w 1472184"/>
                                <a:gd name="connsiteY2" fmla="*/ 1696212 h 1696212"/>
                                <a:gd name="connsiteX3" fmla="*/ 0 w 1472184"/>
                                <a:gd name="connsiteY3" fmla="*/ 864108 h 1696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72184" h="1696212">
                                  <a:moveTo>
                                    <a:pt x="0" y="864108"/>
                                  </a:moveTo>
                                  <a:lnTo>
                                    <a:pt x="1472184" y="0"/>
                                  </a:lnTo>
                                  <a:lnTo>
                                    <a:pt x="1467612" y="1696212"/>
                                  </a:lnTo>
                                  <a:lnTo>
                                    <a:pt x="0" y="864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074A805" id="Forma libre: forma 32" o:spid="_x0000_s1026" style="position:absolute;margin-left:-47pt;margin-top:684pt;width:115.9pt;height:133.55pt;rotation:180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472184,1696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" path="m,864108l1472184,r-4572,1696212l,864108xe" fillcolor="#2f5496 [2408]" stroked="f">
                    <v:path arrowok="t" o:connecttype="custom" o:connectlocs="0,864043;1471930,0;1467359,1696085;0,864043" o:connectangles="0,0,0,0"/>
                    <w10:wrap type="topAndBottom" anchorx="page" anchory="page"/>
                  </v:shape>
                </w:pict>
              </mc:Fallback>
            </mc:AlternateContent>
          </w:r>
          <w:r w:rsidR="00FB7139" w:rsidRPr="00B7108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C8AA33D" wp14:editId="7DA5385E">
                    <wp:simplePos x="0" y="0"/>
                    <wp:positionH relativeFrom="page">
                      <wp:posOffset>6444615</wp:posOffset>
                    </wp:positionH>
                    <wp:positionV relativeFrom="page">
                      <wp:posOffset>3797300</wp:posOffset>
                    </wp:positionV>
                    <wp:extent cx="1471930" cy="1696085"/>
                    <wp:effectExtent l="0" t="0" r="0" b="0"/>
                    <wp:wrapTopAndBottom/>
                    <wp:docPr id="31" name="Forma libre: forma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71930" cy="1696085"/>
                            </a:xfrm>
                            <a:custGeom>
                              <a:avLst/>
                              <a:gdLst>
                                <a:gd name="connsiteX0" fmla="*/ 0 w 1472184"/>
                                <a:gd name="connsiteY0" fmla="*/ 864108 h 1696212"/>
                                <a:gd name="connsiteX1" fmla="*/ 1472184 w 1472184"/>
                                <a:gd name="connsiteY1" fmla="*/ 0 h 1696212"/>
                                <a:gd name="connsiteX2" fmla="*/ 1467612 w 1472184"/>
                                <a:gd name="connsiteY2" fmla="*/ 1696212 h 1696212"/>
                                <a:gd name="connsiteX3" fmla="*/ 0 w 1472184"/>
                                <a:gd name="connsiteY3" fmla="*/ 864108 h 16962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472184" h="1696212">
                                  <a:moveTo>
                                    <a:pt x="0" y="864108"/>
                                  </a:moveTo>
                                  <a:lnTo>
                                    <a:pt x="1472184" y="0"/>
                                  </a:lnTo>
                                  <a:lnTo>
                                    <a:pt x="1467612" y="1696212"/>
                                  </a:lnTo>
                                  <a:lnTo>
                                    <a:pt x="0" y="864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E123D4A" id="Forma libre: forma 31" o:spid="_x0000_s1026" style="position:absolute;margin-left:507.45pt;margin-top:299pt;width:115.9pt;height:133.55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472184,1696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" path="m,864108l1472184,r-4572,1696212l,864108xe" fillcolor="#2f5496 [2408]" stroked="f">
                    <v:path arrowok="t" o:connecttype="custom" o:connectlocs="0,864043;1471930,0;1467359,1696085;0,864043" o:connectangles="0,0,0,0"/>
                    <w10:wrap type="topAndBottom" anchorx="page" anchory="page"/>
                  </v:shape>
                </w:pict>
              </mc:Fallback>
            </mc:AlternateContent>
          </w:r>
          <w:r w:rsidR="00FB7139" w:rsidRPr="00B7108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706CDA" wp14:editId="620CC707">
                    <wp:simplePos x="0" y="0"/>
                    <wp:positionH relativeFrom="page">
                      <wp:posOffset>-1548130</wp:posOffset>
                    </wp:positionH>
                    <wp:positionV relativeFrom="page">
                      <wp:posOffset>3256280</wp:posOffset>
                    </wp:positionV>
                    <wp:extent cx="10273665" cy="855980"/>
                    <wp:effectExtent l="0" t="2533650" r="0" b="2534920"/>
                    <wp:wrapTopAndBottom/>
                    <wp:docPr id="23" name="Rectángul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804370">
                              <a:off x="0" y="0"/>
                              <a:ext cx="10273665" cy="8559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4F8F79C8" id="Rectángulo 23" o:spid="_x0000_s1026" style="position:absolute;margin-left:-121.9pt;margin-top:256.4pt;width:808.95pt;height:67.4pt;rotation:1970853fd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" fillcolor="#d9e2f3 [664]" stroked="f" strokeweight="1pt">
                    <w10:wrap type="topAndBottom" anchorx="page" anchory="page"/>
                  </v:rect>
                </w:pict>
              </mc:Fallback>
            </mc:AlternateContent>
          </w:r>
          <w:r w:rsidR="00FB7139" w:rsidRPr="002342BD">
            <w:br w:type="page"/>
          </w:r>
        </w:p>
        <w:p w14:paraId="0792AE8B" w14:textId="77777777" w:rsidR="00FB7139" w:rsidRPr="002342BD" w:rsidRDefault="00FB7139" w:rsidP="002342BD">
          <w:pPr>
            <w:pStyle w:val="Sinespaciado"/>
          </w:pPr>
        </w:p>
        <w:p w14:paraId="213EAC11" w14:textId="77777777" w:rsidR="002342BD" w:rsidRPr="002342BD" w:rsidRDefault="002342BD" w:rsidP="002342BD">
          <w:pPr>
            <w:pStyle w:val="Sinespaciado"/>
            <w:sectPr w:rsidR="002342BD" w:rsidRPr="002342BD" w:rsidSect="00FB7139">
              <w:headerReference w:type="even" r:id="rId13"/>
              <w:pgSz w:w="12242" w:h="15842" w:code="1"/>
              <w:pgMar w:top="907" w:right="601" w:bottom="737" w:left="1418" w:header="0" w:footer="0" w:gutter="0"/>
              <w:pgNumType w:start="0"/>
              <w:cols w:space="720"/>
              <w:titlePg/>
              <w:docGrid w:linePitch="381"/>
            </w:sectPr>
          </w:pPr>
        </w:p>
        <w:p w14:paraId="2ABDE16B" w14:textId="08702F01" w:rsidR="00C7005E" w:rsidRDefault="002E696A" w:rsidP="002E696A">
          <w:pPr>
            <w:pStyle w:val="Sinespaciado"/>
          </w:pPr>
          <w:r>
            <w:rPr>
              <w:noProof/>
              <w:lang w:val="es-ES" w:eastAsia="es-BO"/>
            </w:rPr>
            <w:lastRenderedPageBreak/>
            <w:drawing>
              <wp:anchor distT="0" distB="0" distL="114300" distR="114300" simplePos="0" relativeHeight="251668480" behindDoc="0" locked="0" layoutInCell="1" allowOverlap="1" wp14:anchorId="5A4F0170" wp14:editId="31092E3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296400" cy="8010000"/>
                <wp:effectExtent l="0" t="0" r="9525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6400" cy="80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7613BA85" w14:textId="3E422888" w:rsidR="002E696A" w:rsidRDefault="002E696A" w:rsidP="00681CF5">
      <w:pPr>
        <w:pStyle w:val="Sinespaciado"/>
        <w:numPr>
          <w:ilvl w:val="0"/>
          <w:numId w:val="17"/>
        </w:numPr>
        <w:rPr>
          <w:lang w:val="es-ES" w:eastAsia="es-BO"/>
        </w:rPr>
      </w:pPr>
    </w:p>
    <w:p w14:paraId="0B19C367" w14:textId="718C5381" w:rsidR="002E696A" w:rsidRDefault="002E696A" w:rsidP="002E696A">
      <w:pPr>
        <w:rPr>
          <w:lang w:val="es-ES" w:eastAsia="es-BO"/>
        </w:rPr>
      </w:pPr>
    </w:p>
    <w:p w14:paraId="11C3473F" w14:textId="18E3377D" w:rsidR="00681CF5" w:rsidRDefault="00681CF5" w:rsidP="00681CF5">
      <w:pPr>
        <w:tabs>
          <w:tab w:val="left" w:pos="2175"/>
        </w:tabs>
        <w:spacing w:after="0"/>
        <w:rPr>
          <w:lang w:val="es-ES" w:eastAsia="es-BO"/>
        </w:rPr>
      </w:pPr>
      <w:r>
        <w:rPr>
          <w:lang w:val="es-ES" w:eastAsia="es-BO"/>
        </w:rPr>
        <w:lastRenderedPageBreak/>
        <w:tab/>
      </w:r>
    </w:p>
    <w:p w14:paraId="5FD47E44" w14:textId="77777777" w:rsidR="00681CF5" w:rsidRPr="00681CF5" w:rsidRDefault="00681CF5" w:rsidP="00681CF5">
      <w:pPr>
        <w:pStyle w:val="Prrafodelista"/>
        <w:numPr>
          <w:ilvl w:val="0"/>
          <w:numId w:val="17"/>
        </w:numPr>
        <w:tabs>
          <w:tab w:val="left" w:pos="2175"/>
        </w:tabs>
        <w:spacing w:after="0"/>
        <w:rPr>
          <w:lang w:val="es-ES" w:eastAsia="es-BO"/>
        </w:rPr>
      </w:pPr>
    </w:p>
    <w:p w14:paraId="432DD2E4" w14:textId="40221641" w:rsidR="002E696A" w:rsidRDefault="00681CF5" w:rsidP="002E696A">
      <w:pPr>
        <w:rPr>
          <w:lang w:val="es-ES" w:eastAsia="es-BO"/>
        </w:rPr>
      </w:pPr>
      <w:r>
        <w:rPr>
          <w:noProof/>
          <w:lang w:val="es-ES" w:eastAsia="es-BO"/>
        </w:rPr>
        <w:drawing>
          <wp:anchor distT="0" distB="0" distL="114300" distR="114300" simplePos="0" relativeHeight="251669504" behindDoc="0" locked="0" layoutInCell="1" allowOverlap="1" wp14:anchorId="32A19771" wp14:editId="651020C8">
            <wp:simplePos x="0" y="0"/>
            <wp:positionH relativeFrom="margin">
              <wp:posOffset>335280</wp:posOffset>
            </wp:positionH>
            <wp:positionV relativeFrom="margin">
              <wp:posOffset>577850</wp:posOffset>
            </wp:positionV>
            <wp:extent cx="5813425" cy="804735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80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A4E1B" w14:textId="0A633FD9" w:rsidR="002E696A" w:rsidRDefault="002E696A" w:rsidP="002E696A">
      <w:pPr>
        <w:rPr>
          <w:lang w:val="es-ES" w:eastAsia="es-BO"/>
        </w:rPr>
      </w:pPr>
    </w:p>
    <w:p w14:paraId="6D7DB8B7" w14:textId="06ADA363" w:rsidR="00681CF5" w:rsidRDefault="00681CF5" w:rsidP="00681CF5">
      <w:pPr>
        <w:spacing w:after="0"/>
        <w:rPr>
          <w:lang w:val="es-ES" w:eastAsia="es-BO"/>
        </w:rPr>
      </w:pPr>
    </w:p>
    <w:p w14:paraId="4E61BC18" w14:textId="77777777" w:rsidR="00681CF5" w:rsidRPr="00681CF5" w:rsidRDefault="00681CF5" w:rsidP="00681CF5">
      <w:pPr>
        <w:pStyle w:val="Prrafodelista"/>
        <w:numPr>
          <w:ilvl w:val="0"/>
          <w:numId w:val="17"/>
        </w:numPr>
        <w:spacing w:after="0"/>
        <w:rPr>
          <w:lang w:val="es-ES" w:eastAsia="es-BO"/>
        </w:rPr>
      </w:pPr>
    </w:p>
    <w:p w14:paraId="5E0E8A0A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Times New Roman" w:eastAsia="SimSun" w:hAnsi="Times New Roman" w:cs="Times New Roman"/>
          <w:sz w:val="20"/>
          <w:lang w:val="es-ES" w:eastAsia="zh-CN"/>
        </w:rPr>
      </w:pPr>
    </w:p>
    <w:p w14:paraId="641215DD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  <w:r w:rsidRPr="002E696A">
        <w:rPr>
          <w:rFonts w:ascii="Arial Narrow" w:eastAsia="SimSun" w:hAnsi="Arial Narrow" w:cs="Times New Roman"/>
          <w:sz w:val="20"/>
          <w:lang w:val="es-ES" w:eastAsia="zh-CN"/>
        </w:rPr>
        <w:t>FICHA_DE_PRESTAMO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0"/>
        <w:gridCol w:w="1440"/>
        <w:gridCol w:w="1441"/>
        <w:gridCol w:w="1441"/>
        <w:gridCol w:w="1441"/>
      </w:tblGrid>
      <w:tr w:rsidR="002E696A" w:rsidRPr="002E696A" w14:paraId="5711630D" w14:textId="77777777" w:rsidTr="002E696A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4DD9F3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  <w:t>NroP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3107D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Fecha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05E82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Dias</w:t>
            </w:r>
            <w:proofErr w:type="spellEnd"/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A799A6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Monto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BE56B6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CILector</w:t>
            </w:r>
            <w:proofErr w:type="spellEnd"/>
          </w:p>
        </w:tc>
      </w:tr>
      <w:tr w:rsidR="002E696A" w:rsidRPr="002E696A" w14:paraId="06A84FAE" w14:textId="77777777" w:rsidTr="002E696A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11C8E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5453CE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10/01/2009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1FC72C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28CBD0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5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1FA276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222</w:t>
            </w:r>
          </w:p>
        </w:tc>
      </w:tr>
      <w:tr w:rsidR="002E696A" w:rsidRPr="002E696A" w14:paraId="465B111F" w14:textId="77777777" w:rsidTr="002E696A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056C47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179DC3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11/01/2009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60BFDA3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0E1EBE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5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9BE58A1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111</w:t>
            </w:r>
          </w:p>
        </w:tc>
      </w:tr>
      <w:tr w:rsidR="002E696A" w:rsidRPr="002E696A" w14:paraId="5F8D71EE" w14:textId="77777777" w:rsidTr="002E696A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ACBD09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3DCD5E4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11/01/2009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065A94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CDB5E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7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C9675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333</w:t>
            </w:r>
          </w:p>
        </w:tc>
      </w:tr>
      <w:tr w:rsidR="002E696A" w:rsidRPr="002E696A" w14:paraId="346B9493" w14:textId="77777777" w:rsidTr="002E696A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5899B1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0CFA28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12/01/2009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E5CF1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94650E3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5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9A02D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111</w:t>
            </w:r>
          </w:p>
        </w:tc>
      </w:tr>
    </w:tbl>
    <w:p w14:paraId="1E2F9429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</w:p>
    <w:p w14:paraId="2253AAAF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  <w:r w:rsidRPr="002E696A">
        <w:rPr>
          <w:rFonts w:ascii="Arial Narrow" w:eastAsia="SimSun" w:hAnsi="Arial Narrow" w:cs="Times New Roman"/>
          <w:sz w:val="20"/>
          <w:lang w:val="es-ES" w:eastAsia="zh-CN"/>
        </w:rPr>
        <w:t>LECTOR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242"/>
        <w:gridCol w:w="3261"/>
        <w:gridCol w:w="2409"/>
        <w:gridCol w:w="1134"/>
        <w:gridCol w:w="1134"/>
      </w:tblGrid>
      <w:tr w:rsidR="002E696A" w:rsidRPr="002E696A" w14:paraId="3AE0DB06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C7C17B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  <w:t>CiL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567794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NombreL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365830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Direccion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E1E0BC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Telefono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77681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Avala</w:t>
            </w:r>
          </w:p>
        </w:tc>
      </w:tr>
      <w:tr w:rsidR="002E696A" w:rsidRPr="002E696A" w14:paraId="4B57EB47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3F5683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E6B78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Joaquin</w:t>
            </w:r>
            <w:proofErr w:type="spellEnd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 Chumacero Yupanqui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1CA5DD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Los </w:t>
            </w: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Totaises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F1402F9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3563030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C2F5AE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</w:p>
        </w:tc>
      </w:tr>
      <w:tr w:rsidR="002E696A" w:rsidRPr="002E696A" w14:paraId="379511CD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E9DF2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222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23C020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Saturnino Mamani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8E725A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Av. </w:t>
            </w: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Cumavi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C5C1A9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3558999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A33780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111</w:t>
            </w:r>
          </w:p>
        </w:tc>
      </w:tr>
      <w:tr w:rsidR="002E696A" w:rsidRPr="002E696A" w14:paraId="0D8789F6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D8B951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333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4A3C14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Patricia </w:t>
            </w: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Yucra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EFBB96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Barrio Cruz del Sur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FC27A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7102030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8B3546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222</w:t>
            </w:r>
          </w:p>
        </w:tc>
      </w:tr>
      <w:tr w:rsidR="002E696A" w:rsidRPr="002E696A" w14:paraId="6D26998E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C45971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444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EA80AE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Carlos Camacho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FB84638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Barrico</w:t>
            </w:r>
            <w:proofErr w:type="spellEnd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 </w:t>
            </w: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cupesi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AB28D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50ADC0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111</w:t>
            </w:r>
          </w:p>
        </w:tc>
      </w:tr>
    </w:tbl>
    <w:p w14:paraId="7CDDD1B2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</w:p>
    <w:p w14:paraId="64C29645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  <w:r w:rsidRPr="002E696A">
        <w:rPr>
          <w:rFonts w:ascii="Arial Narrow" w:eastAsia="SimSun" w:hAnsi="Arial Narrow" w:cs="Times New Roman"/>
          <w:sz w:val="20"/>
          <w:lang w:val="es-ES" w:eastAsia="zh-CN"/>
        </w:rPr>
        <w:t>FICHA_LIBRO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242"/>
        <w:gridCol w:w="3261"/>
      </w:tblGrid>
      <w:tr w:rsidR="002E696A" w:rsidRPr="002E696A" w14:paraId="60210D18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0BB19B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  <w:t>NROP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A9474D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  <w:t>CODIGO</w:t>
            </w:r>
          </w:p>
        </w:tc>
      </w:tr>
      <w:tr w:rsidR="002E696A" w:rsidRPr="002E696A" w14:paraId="2CB0AA7F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002D6E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DBBB63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101</w:t>
            </w:r>
          </w:p>
        </w:tc>
      </w:tr>
      <w:tr w:rsidR="002E696A" w:rsidRPr="002E696A" w14:paraId="2E428F26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898269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5CB96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104</w:t>
            </w:r>
          </w:p>
        </w:tc>
      </w:tr>
      <w:tr w:rsidR="002E696A" w:rsidRPr="002E696A" w14:paraId="7C2B455C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7A64A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73DE7D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103</w:t>
            </w:r>
          </w:p>
        </w:tc>
      </w:tr>
      <w:tr w:rsidR="002E696A" w:rsidRPr="002E696A" w14:paraId="1C508F19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10E677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662970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104</w:t>
            </w:r>
          </w:p>
        </w:tc>
      </w:tr>
      <w:tr w:rsidR="002E696A" w:rsidRPr="002E696A" w14:paraId="2301FDB8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8E6AA7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9E67D4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101</w:t>
            </w:r>
          </w:p>
        </w:tc>
      </w:tr>
      <w:tr w:rsidR="002E696A" w:rsidRPr="002E696A" w14:paraId="6A20C407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6F3D2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8AF68A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</w:p>
        </w:tc>
      </w:tr>
    </w:tbl>
    <w:p w14:paraId="060D2DB8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</w:p>
    <w:p w14:paraId="429F91E8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Arial Narrow" w:eastAsia="SimSun" w:hAnsi="Arial Narrow" w:cs="Times New Roman"/>
          <w:sz w:val="20"/>
          <w:lang w:val="es-ES" w:eastAsia="zh-CN"/>
        </w:rPr>
      </w:pPr>
      <w:r w:rsidRPr="002E696A">
        <w:rPr>
          <w:rFonts w:ascii="Arial Narrow" w:eastAsia="SimSun" w:hAnsi="Arial Narrow" w:cs="Times New Roman"/>
          <w:sz w:val="20"/>
          <w:lang w:val="es-ES" w:eastAsia="zh-CN"/>
        </w:rPr>
        <w:t>LIBRO</w: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242"/>
        <w:gridCol w:w="3261"/>
        <w:gridCol w:w="1842"/>
      </w:tblGrid>
      <w:tr w:rsidR="002E696A" w:rsidRPr="002E696A" w14:paraId="5E8E8755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AD559B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b/>
                <w:sz w:val="20"/>
                <w:u w:val="single"/>
                <w:lang w:val="es-ES" w:eastAsia="zh-CN"/>
              </w:rPr>
              <w:t>Codigo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BA23D4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Titulo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FD540F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Año</w:t>
            </w:r>
          </w:p>
        </w:tc>
      </w:tr>
      <w:tr w:rsidR="002E696A" w:rsidRPr="002E696A" w14:paraId="5C34FF12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CEAB773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38C7C0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Introduccion</w:t>
            </w:r>
            <w:proofErr w:type="spellEnd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 a la programación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7E52A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2000</w:t>
            </w:r>
          </w:p>
        </w:tc>
      </w:tr>
      <w:tr w:rsidR="002E696A" w:rsidRPr="002E696A" w14:paraId="06CC0484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82A36DE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87E0FB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Fundamentos de bases de datos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CEBA41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2005</w:t>
            </w:r>
          </w:p>
        </w:tc>
      </w:tr>
      <w:tr w:rsidR="002E696A" w:rsidRPr="002E696A" w14:paraId="5671117C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D5F892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ADD0DB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Java para principiantes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3236E7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2000</w:t>
            </w:r>
          </w:p>
        </w:tc>
      </w:tr>
      <w:tr w:rsidR="002E696A" w:rsidRPr="002E696A" w14:paraId="01D82C0D" w14:textId="77777777" w:rsidTr="002E696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B8AC8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104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BF486E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proofErr w:type="spellStart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Informatica</w:t>
            </w:r>
            <w:proofErr w:type="spellEnd"/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 xml:space="preserve"> aplicada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4A5CD5" w14:textId="77777777" w:rsidR="002E696A" w:rsidRPr="002E696A" w:rsidRDefault="002E696A" w:rsidP="002E696A">
            <w:pPr>
              <w:spacing w:after="0" w:line="240" w:lineRule="auto"/>
              <w:ind w:left="0" w:right="0" w:firstLine="0"/>
              <w:jc w:val="left"/>
              <w:rPr>
                <w:rFonts w:ascii="Arial Narrow" w:eastAsia="Times New Roman" w:hAnsi="Arial Narrow" w:cs="Times New Roman"/>
                <w:sz w:val="20"/>
                <w:lang w:val="es-ES" w:eastAsia="zh-CN"/>
              </w:rPr>
            </w:pPr>
            <w:r w:rsidRPr="002E696A">
              <w:rPr>
                <w:rFonts w:ascii="Arial Narrow" w:eastAsia="Times New Roman" w:hAnsi="Arial Narrow" w:cs="Times New Roman"/>
                <w:sz w:val="20"/>
                <w:lang w:val="es-ES" w:eastAsia="zh-CN"/>
              </w:rPr>
              <w:t>2009</w:t>
            </w:r>
          </w:p>
        </w:tc>
      </w:tr>
    </w:tbl>
    <w:p w14:paraId="5D1EABF0" w14:textId="77777777" w:rsidR="002E696A" w:rsidRPr="002E696A" w:rsidRDefault="002E696A" w:rsidP="002E696A">
      <w:pPr>
        <w:spacing w:after="0" w:line="240" w:lineRule="auto"/>
        <w:ind w:left="852" w:right="0" w:firstLine="0"/>
        <w:jc w:val="left"/>
        <w:rPr>
          <w:rFonts w:ascii="Times New Roman" w:eastAsia="SimSun" w:hAnsi="Times New Roman" w:cs="Times New Roman"/>
          <w:sz w:val="24"/>
          <w:szCs w:val="24"/>
          <w:lang w:val="es-ES" w:eastAsia="zh-CN"/>
        </w:rPr>
      </w:pPr>
    </w:p>
    <w:p w14:paraId="7CB6FF63" w14:textId="77777777" w:rsidR="002E696A" w:rsidRPr="002E696A" w:rsidRDefault="002E696A" w:rsidP="002E696A">
      <w:pPr>
        <w:spacing w:after="0" w:line="240" w:lineRule="auto"/>
        <w:ind w:left="1572" w:right="0" w:firstLine="0"/>
        <w:contextualSpacing/>
        <w:jc w:val="left"/>
        <w:rPr>
          <w:rFonts w:ascii="Times New Roman" w:eastAsia="SimSun" w:hAnsi="Times New Roman" w:cs="Times New Roman"/>
          <w:sz w:val="20"/>
          <w:lang w:val="es-ES" w:eastAsia="zh-CN"/>
        </w:rPr>
      </w:pPr>
    </w:p>
    <w:p w14:paraId="13706AB6" w14:textId="77777777" w:rsidR="002E696A" w:rsidRPr="002E696A" w:rsidRDefault="002E696A" w:rsidP="002E696A">
      <w:pPr>
        <w:spacing w:after="0" w:line="240" w:lineRule="auto"/>
        <w:ind w:left="852" w:right="0" w:firstLine="0"/>
        <w:contextualSpacing/>
        <w:jc w:val="left"/>
        <w:rPr>
          <w:rFonts w:ascii="Times New Roman" w:eastAsia="SimSun" w:hAnsi="Times New Roman" w:cs="Times New Roman"/>
          <w:sz w:val="20"/>
          <w:lang w:val="es-ES" w:eastAsia="zh-CN"/>
        </w:rPr>
      </w:pPr>
    </w:p>
    <w:p w14:paraId="5ABA7167" w14:textId="77777777" w:rsidR="002E696A" w:rsidRPr="002E696A" w:rsidRDefault="002E696A" w:rsidP="002E696A">
      <w:pPr>
        <w:numPr>
          <w:ilvl w:val="0"/>
          <w:numId w:val="16"/>
        </w:numPr>
        <w:spacing w:after="0" w:line="240" w:lineRule="auto"/>
        <w:ind w:left="1212" w:right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 xml:space="preserve">Mostrar todos los libros prestados por </w:t>
      </w:r>
      <w:proofErr w:type="spellStart"/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>Joaquin</w:t>
      </w:r>
      <w:proofErr w:type="spellEnd"/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 xml:space="preserve"> Chumacero del año 2000</w:t>
      </w:r>
    </w:p>
    <w:p w14:paraId="3D9D597B" w14:textId="77777777" w:rsidR="002E696A" w:rsidRPr="002E696A" w:rsidRDefault="002E696A" w:rsidP="002E696A">
      <w:pPr>
        <w:spacing w:after="0" w:line="240" w:lineRule="auto"/>
        <w:ind w:left="1212" w:right="0" w:firstLine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</w:p>
    <w:p w14:paraId="587E8E16" w14:textId="77777777" w:rsidR="002E696A" w:rsidRPr="002E696A" w:rsidRDefault="002E696A" w:rsidP="002E696A">
      <w:pPr>
        <w:numPr>
          <w:ilvl w:val="0"/>
          <w:numId w:val="16"/>
        </w:numPr>
        <w:spacing w:after="0" w:line="240" w:lineRule="auto"/>
        <w:ind w:left="1212" w:right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>Mostrar por cada libro la cantidad de veces que fueron prestados</w:t>
      </w:r>
    </w:p>
    <w:p w14:paraId="0A1DC9FF" w14:textId="77777777" w:rsidR="002E696A" w:rsidRPr="002E696A" w:rsidRDefault="002E696A" w:rsidP="002E696A">
      <w:pPr>
        <w:spacing w:after="0" w:line="240" w:lineRule="auto"/>
        <w:ind w:left="1212" w:right="0" w:firstLine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</w:p>
    <w:p w14:paraId="33DAF39C" w14:textId="77777777" w:rsidR="002E696A" w:rsidRPr="002E696A" w:rsidRDefault="002E696A" w:rsidP="002E696A">
      <w:pPr>
        <w:numPr>
          <w:ilvl w:val="0"/>
          <w:numId w:val="16"/>
        </w:numPr>
        <w:spacing w:after="0" w:line="240" w:lineRule="auto"/>
        <w:ind w:left="1212" w:right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>Mostrar Los lectores que no han avalado a nadie.</w:t>
      </w:r>
    </w:p>
    <w:p w14:paraId="71C07572" w14:textId="77777777" w:rsidR="002E696A" w:rsidRPr="002E696A" w:rsidRDefault="002E696A" w:rsidP="002E696A">
      <w:pPr>
        <w:spacing w:after="0" w:line="240" w:lineRule="auto"/>
        <w:ind w:left="1212" w:right="0" w:firstLine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</w:p>
    <w:p w14:paraId="7F668514" w14:textId="77777777" w:rsidR="002E696A" w:rsidRPr="002E696A" w:rsidRDefault="002E696A" w:rsidP="002E696A">
      <w:pPr>
        <w:numPr>
          <w:ilvl w:val="0"/>
          <w:numId w:val="16"/>
        </w:numPr>
        <w:spacing w:after="0" w:line="240" w:lineRule="auto"/>
        <w:ind w:left="1212" w:right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 xml:space="preserve">Mostrar el monto total pagado por </w:t>
      </w:r>
      <w:proofErr w:type="spellStart"/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>Joaquin</w:t>
      </w:r>
      <w:proofErr w:type="spellEnd"/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 xml:space="preserve"> Chumacero</w:t>
      </w:r>
    </w:p>
    <w:p w14:paraId="1B0C5B69" w14:textId="77777777" w:rsidR="002E696A" w:rsidRPr="002E696A" w:rsidRDefault="002E696A" w:rsidP="002E696A">
      <w:pPr>
        <w:spacing w:after="0" w:line="240" w:lineRule="auto"/>
        <w:ind w:left="1212" w:right="0" w:firstLine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</w:p>
    <w:p w14:paraId="441B8A76" w14:textId="77777777" w:rsidR="002E696A" w:rsidRPr="002E696A" w:rsidRDefault="002E696A" w:rsidP="002E696A">
      <w:pPr>
        <w:spacing w:after="0" w:line="240" w:lineRule="auto"/>
        <w:ind w:left="1212" w:right="0" w:firstLine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</w:p>
    <w:p w14:paraId="6F9B96FF" w14:textId="77777777" w:rsidR="002E696A" w:rsidRPr="002E696A" w:rsidRDefault="002E696A" w:rsidP="002E696A">
      <w:pPr>
        <w:numPr>
          <w:ilvl w:val="0"/>
          <w:numId w:val="16"/>
        </w:numPr>
        <w:spacing w:after="0" w:line="240" w:lineRule="auto"/>
        <w:ind w:left="1212" w:right="0"/>
        <w:contextualSpacing/>
        <w:jc w:val="left"/>
        <w:rPr>
          <w:rFonts w:ascii="Times New Roman" w:eastAsia="SimSun" w:hAnsi="Times New Roman" w:cs="Times New Roman"/>
          <w:b/>
          <w:sz w:val="20"/>
          <w:lang w:val="es-ES" w:eastAsia="zh-CN"/>
        </w:rPr>
      </w:pPr>
      <w:r w:rsidRPr="002E696A">
        <w:rPr>
          <w:rFonts w:ascii="Times New Roman" w:eastAsia="SimSun" w:hAnsi="Times New Roman" w:cs="Times New Roman"/>
          <w:b/>
          <w:sz w:val="20"/>
          <w:lang w:val="es-ES" w:eastAsia="zh-CN"/>
        </w:rPr>
        <w:t>Por cada lector mostrar la cantidad de libros prestados mayores a 1.</w:t>
      </w:r>
    </w:p>
    <w:p w14:paraId="3EFCB570" w14:textId="77777777" w:rsidR="002E696A" w:rsidRPr="002E696A" w:rsidRDefault="002E696A" w:rsidP="002E696A">
      <w:pPr>
        <w:spacing w:after="0" w:line="240" w:lineRule="auto"/>
        <w:ind w:left="852" w:right="0" w:firstLine="0"/>
        <w:contextualSpacing/>
        <w:jc w:val="left"/>
        <w:rPr>
          <w:rFonts w:ascii="Times New Roman" w:eastAsia="SimSun" w:hAnsi="Times New Roman" w:cs="Times New Roman"/>
          <w:sz w:val="20"/>
          <w:lang w:val="es-ES" w:eastAsia="zh-CN"/>
        </w:rPr>
      </w:pPr>
    </w:p>
    <w:p w14:paraId="7FC96CD0" w14:textId="77777777" w:rsidR="002E696A" w:rsidRPr="002E696A" w:rsidRDefault="002E696A" w:rsidP="002E696A">
      <w:pPr>
        <w:spacing w:after="0" w:line="240" w:lineRule="auto"/>
        <w:ind w:left="852" w:right="0" w:firstLine="0"/>
        <w:contextualSpacing/>
        <w:jc w:val="left"/>
        <w:rPr>
          <w:rFonts w:ascii="Times New Roman" w:eastAsia="SimSun" w:hAnsi="Times New Roman" w:cs="Times New Roman"/>
          <w:sz w:val="20"/>
          <w:lang w:val="es-ES" w:eastAsia="zh-CN"/>
        </w:rPr>
      </w:pPr>
    </w:p>
    <w:p w14:paraId="6D6073AD" w14:textId="77777777" w:rsidR="002E696A" w:rsidRPr="002E696A" w:rsidRDefault="002E696A" w:rsidP="002E696A">
      <w:pPr>
        <w:spacing w:after="0" w:line="240" w:lineRule="auto"/>
        <w:ind w:left="852" w:right="0" w:firstLine="0"/>
        <w:contextualSpacing/>
        <w:jc w:val="left"/>
        <w:rPr>
          <w:rFonts w:ascii="Times New Roman" w:eastAsia="SimSun" w:hAnsi="Times New Roman" w:cs="Times New Roman"/>
          <w:sz w:val="20"/>
          <w:lang w:val="es-ES" w:eastAsia="zh-CN"/>
        </w:rPr>
      </w:pPr>
    </w:p>
    <w:p w14:paraId="75C8FF2D" w14:textId="3AF250D7" w:rsidR="002E696A" w:rsidRDefault="002E696A" w:rsidP="002E696A">
      <w:pPr>
        <w:rPr>
          <w:lang w:val="es-ES" w:eastAsia="es-BO"/>
        </w:rPr>
      </w:pPr>
    </w:p>
    <w:p w14:paraId="7D142CBB" w14:textId="77777777" w:rsidR="002E696A" w:rsidRPr="002E696A" w:rsidRDefault="002E696A" w:rsidP="002E696A">
      <w:pPr>
        <w:ind w:left="0"/>
        <w:rPr>
          <w:lang w:val="es-ES" w:eastAsia="es-BO"/>
        </w:rPr>
      </w:pPr>
    </w:p>
    <w:p w14:paraId="4A13DFBB" w14:textId="777AF80D" w:rsidR="002E696A" w:rsidRDefault="002E696A" w:rsidP="002E696A">
      <w:pPr>
        <w:rPr>
          <w:lang w:val="es-ES" w:eastAsia="es-BO"/>
        </w:rPr>
      </w:pPr>
    </w:p>
    <w:p w14:paraId="0D0A09D0" w14:textId="77777777" w:rsidR="00681CF5" w:rsidRDefault="00681CF5" w:rsidP="002E696A">
      <w:pPr>
        <w:rPr>
          <w:lang w:val="es-ES" w:eastAsia="es-BO"/>
        </w:rPr>
      </w:pPr>
    </w:p>
    <w:p w14:paraId="5AA119AA" w14:textId="77777777" w:rsidR="00681CF5" w:rsidRDefault="00681CF5" w:rsidP="002E696A">
      <w:pPr>
        <w:rPr>
          <w:lang w:val="es-ES" w:eastAsia="es-BO"/>
        </w:rPr>
      </w:pPr>
    </w:p>
    <w:p w14:paraId="536CD568" w14:textId="77777777" w:rsidR="00681CF5" w:rsidRDefault="00681CF5" w:rsidP="00681CF5">
      <w:pPr>
        <w:spacing w:after="0"/>
        <w:rPr>
          <w:lang w:val="es-ES" w:eastAsia="es-BO"/>
        </w:rPr>
      </w:pPr>
    </w:p>
    <w:p w14:paraId="327AFFC5" w14:textId="7109E006" w:rsidR="002E696A" w:rsidRPr="00681CF5" w:rsidRDefault="002E696A" w:rsidP="002E696A">
      <w:pPr>
        <w:pStyle w:val="Prrafodelista"/>
        <w:numPr>
          <w:ilvl w:val="0"/>
          <w:numId w:val="17"/>
        </w:numPr>
        <w:spacing w:after="0"/>
        <w:rPr>
          <w:lang w:val="es-ES" w:eastAsia="es-BO"/>
        </w:rPr>
      </w:pPr>
      <w:r>
        <w:rPr>
          <w:noProof/>
          <w:lang w:val="es-ES" w:eastAsia="es-BO"/>
        </w:rPr>
        <w:drawing>
          <wp:anchor distT="0" distB="0" distL="114300" distR="114300" simplePos="0" relativeHeight="251671552" behindDoc="0" locked="0" layoutInCell="1" allowOverlap="1" wp14:anchorId="0776341D" wp14:editId="55147C1C">
            <wp:simplePos x="0" y="0"/>
            <wp:positionH relativeFrom="column">
              <wp:posOffset>1961515</wp:posOffset>
            </wp:positionH>
            <wp:positionV relativeFrom="paragraph">
              <wp:posOffset>1648460</wp:posOffset>
            </wp:positionV>
            <wp:extent cx="2726055" cy="5951220"/>
            <wp:effectExtent l="6668" t="0" r="4762" b="4763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1" r="25849"/>
                    <a:stretch/>
                  </pic:blipFill>
                  <pic:spPr bwMode="auto">
                    <a:xfrm rot="5400000">
                      <a:off x="0" y="0"/>
                      <a:ext cx="2726055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A6ED6" w14:textId="22E428DD" w:rsidR="002E696A" w:rsidRPr="002E696A" w:rsidRDefault="00681CF5" w:rsidP="00681CF5">
      <w:pPr>
        <w:spacing w:after="0"/>
        <w:ind w:left="568"/>
        <w:rPr>
          <w:lang w:val="es-ES" w:eastAsia="es-BO"/>
        </w:rPr>
      </w:pPr>
      <w:r>
        <w:rPr>
          <w:noProof/>
          <w:lang w:val="es-ES" w:eastAsia="es-BO"/>
        </w:rPr>
        <w:drawing>
          <wp:anchor distT="0" distB="0" distL="114300" distR="114300" simplePos="0" relativeHeight="251670528" behindDoc="0" locked="0" layoutInCell="1" allowOverlap="1" wp14:anchorId="79482824" wp14:editId="12A24DC5">
            <wp:simplePos x="0" y="0"/>
            <wp:positionH relativeFrom="column">
              <wp:posOffset>363855</wp:posOffset>
            </wp:positionH>
            <wp:positionV relativeFrom="paragraph">
              <wp:posOffset>178435</wp:posOffset>
            </wp:positionV>
            <wp:extent cx="5944870" cy="235267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92" b="24519"/>
                    <a:stretch/>
                  </pic:blipFill>
                  <pic:spPr bwMode="auto">
                    <a:xfrm>
                      <a:off x="0" y="0"/>
                      <a:ext cx="594487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93A03" w14:textId="1169CE3B" w:rsidR="002E696A" w:rsidRPr="00681CF5" w:rsidRDefault="002E696A" w:rsidP="00681CF5">
      <w:pPr>
        <w:pStyle w:val="Prrafodelista"/>
        <w:numPr>
          <w:ilvl w:val="0"/>
          <w:numId w:val="17"/>
        </w:numPr>
        <w:rPr>
          <w:lang w:val="es-ES" w:eastAsia="es-BO"/>
        </w:rPr>
      </w:pPr>
    </w:p>
    <w:p w14:paraId="2628757A" w14:textId="43E5E92C" w:rsidR="002E696A" w:rsidRPr="002E696A" w:rsidRDefault="002E696A" w:rsidP="002E696A">
      <w:pPr>
        <w:rPr>
          <w:lang w:val="es-ES" w:eastAsia="es-BO"/>
        </w:rPr>
      </w:pPr>
    </w:p>
    <w:p w14:paraId="074E9CC0" w14:textId="77777777" w:rsidR="00681CF5" w:rsidRDefault="00681CF5" w:rsidP="002E696A">
      <w:pPr>
        <w:rPr>
          <w:noProof/>
          <w:lang w:val="es-ES" w:eastAsia="es-BO"/>
        </w:rPr>
      </w:pPr>
    </w:p>
    <w:p w14:paraId="3179A5C0" w14:textId="31F10B63" w:rsidR="002E696A" w:rsidRPr="002E696A" w:rsidRDefault="00681CF5" w:rsidP="00681CF5">
      <w:pPr>
        <w:spacing w:after="0"/>
        <w:rPr>
          <w:lang w:val="es-ES" w:eastAsia="es-BO"/>
        </w:rPr>
      </w:pPr>
      <w:r>
        <w:rPr>
          <w:noProof/>
          <w:lang w:val="es-ES" w:eastAsia="es-BO"/>
        </w:rPr>
        <w:lastRenderedPageBreak/>
        <w:drawing>
          <wp:anchor distT="0" distB="0" distL="114300" distR="114300" simplePos="0" relativeHeight="251672576" behindDoc="0" locked="0" layoutInCell="1" allowOverlap="1" wp14:anchorId="2F801033" wp14:editId="5C3636A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870800" cy="6980400"/>
            <wp:effectExtent l="0" t="0" r="635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" b="7255"/>
                    <a:stretch/>
                  </pic:blipFill>
                  <pic:spPr bwMode="auto">
                    <a:xfrm>
                      <a:off x="0" y="0"/>
                      <a:ext cx="4870800" cy="69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2BD5A" w14:textId="55B2BD4D" w:rsidR="002E696A" w:rsidRPr="00681CF5" w:rsidRDefault="002E696A" w:rsidP="00681CF5">
      <w:pPr>
        <w:pStyle w:val="Prrafodelista"/>
        <w:numPr>
          <w:ilvl w:val="0"/>
          <w:numId w:val="17"/>
        </w:numPr>
        <w:rPr>
          <w:lang w:val="es-ES" w:eastAsia="es-BO"/>
        </w:rPr>
      </w:pPr>
    </w:p>
    <w:p w14:paraId="79BF8EA8" w14:textId="468D75C5" w:rsidR="002E696A" w:rsidRPr="002E696A" w:rsidRDefault="002E696A" w:rsidP="002E696A">
      <w:pPr>
        <w:rPr>
          <w:lang w:val="es-ES" w:eastAsia="es-BO"/>
        </w:rPr>
      </w:pPr>
    </w:p>
    <w:p w14:paraId="17A52922" w14:textId="6B0A89C7" w:rsidR="002E696A" w:rsidRPr="002E696A" w:rsidRDefault="002E696A" w:rsidP="002E696A">
      <w:pPr>
        <w:rPr>
          <w:lang w:val="es-ES" w:eastAsia="es-BO"/>
        </w:rPr>
      </w:pPr>
    </w:p>
    <w:p w14:paraId="65A9B9D1" w14:textId="116EB745" w:rsidR="002E696A" w:rsidRDefault="002E696A" w:rsidP="002E696A">
      <w:pPr>
        <w:rPr>
          <w:noProof/>
          <w:lang w:val="es-ES" w:eastAsia="es-BO"/>
        </w:rPr>
      </w:pPr>
    </w:p>
    <w:p w14:paraId="206AA88B" w14:textId="77777777" w:rsidR="00681CF5" w:rsidRDefault="00681CF5" w:rsidP="002E696A">
      <w:pPr>
        <w:rPr>
          <w:noProof/>
          <w:lang w:val="es-ES" w:eastAsia="es-BO"/>
        </w:rPr>
      </w:pPr>
    </w:p>
    <w:p w14:paraId="58167502" w14:textId="273E0A4C" w:rsidR="00681CF5" w:rsidRDefault="00681CF5" w:rsidP="00681CF5">
      <w:pPr>
        <w:spacing w:after="0"/>
        <w:rPr>
          <w:lang w:val="es-ES" w:eastAsia="es-BO"/>
        </w:rPr>
      </w:pPr>
    </w:p>
    <w:p w14:paraId="6C28907E" w14:textId="45DBC80E" w:rsidR="00681CF5" w:rsidRPr="00681CF5" w:rsidRDefault="00681CF5" w:rsidP="00681CF5">
      <w:pPr>
        <w:pStyle w:val="Prrafodelista"/>
        <w:numPr>
          <w:ilvl w:val="0"/>
          <w:numId w:val="17"/>
        </w:numPr>
        <w:rPr>
          <w:lang w:val="es-ES" w:eastAsia="es-BO"/>
        </w:rPr>
      </w:pPr>
    </w:p>
    <w:p w14:paraId="7B4B441F" w14:textId="121DBFE8" w:rsidR="00681CF5" w:rsidRDefault="00681CF5" w:rsidP="002E696A">
      <w:pPr>
        <w:rPr>
          <w:lang w:val="es-ES" w:eastAsia="es-BO"/>
        </w:rPr>
      </w:pPr>
      <w:r>
        <w:rPr>
          <w:noProof/>
          <w:lang w:val="es-ES" w:eastAsia="es-BO"/>
        </w:rPr>
        <w:drawing>
          <wp:anchor distT="0" distB="0" distL="114300" distR="114300" simplePos="0" relativeHeight="251673600" behindDoc="0" locked="0" layoutInCell="1" allowOverlap="1" wp14:anchorId="281D5A48" wp14:editId="26DC175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05200" cy="7840800"/>
            <wp:effectExtent l="0" t="0" r="635" b="825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00" cy="78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C0653" w14:textId="72C315CC" w:rsidR="00681CF5" w:rsidRDefault="00681CF5" w:rsidP="002E696A">
      <w:pPr>
        <w:rPr>
          <w:lang w:val="es-ES" w:eastAsia="es-BO"/>
        </w:rPr>
      </w:pPr>
    </w:p>
    <w:p w14:paraId="2D8C119C" w14:textId="125E9AAD" w:rsidR="002E696A" w:rsidRDefault="002E696A" w:rsidP="00681CF5">
      <w:pPr>
        <w:spacing w:after="0"/>
        <w:rPr>
          <w:lang w:val="es-ES" w:eastAsia="es-BO"/>
        </w:rPr>
      </w:pPr>
    </w:p>
    <w:p w14:paraId="7B7D6D5B" w14:textId="52608D4D" w:rsidR="00681CF5" w:rsidRPr="00681CF5" w:rsidRDefault="00681CF5" w:rsidP="00681CF5">
      <w:pPr>
        <w:pStyle w:val="Prrafodelista"/>
        <w:numPr>
          <w:ilvl w:val="0"/>
          <w:numId w:val="17"/>
        </w:numPr>
        <w:rPr>
          <w:lang w:val="es-ES" w:eastAsia="es-BO"/>
        </w:rPr>
      </w:pPr>
      <w:r>
        <w:rPr>
          <w:noProof/>
          <w:lang w:val="es-ES" w:eastAsia="es-BO"/>
        </w:rPr>
        <w:drawing>
          <wp:anchor distT="0" distB="0" distL="114300" distR="114300" simplePos="0" relativeHeight="251675648" behindDoc="0" locked="0" layoutInCell="1" allowOverlap="1" wp14:anchorId="3941C133" wp14:editId="64790B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38000" cy="75096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8" b="9152"/>
                    <a:stretch/>
                  </pic:blipFill>
                  <pic:spPr bwMode="auto">
                    <a:xfrm>
                      <a:off x="0" y="0"/>
                      <a:ext cx="6138000" cy="75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86F17" w14:textId="7A5C40D9" w:rsidR="00681CF5" w:rsidRDefault="00681CF5" w:rsidP="00681CF5">
      <w:pPr>
        <w:tabs>
          <w:tab w:val="left" w:pos="3645"/>
        </w:tabs>
        <w:rPr>
          <w:lang w:val="es-ES" w:eastAsia="es-BO"/>
        </w:rPr>
      </w:pPr>
      <w:r>
        <w:rPr>
          <w:lang w:val="es-ES" w:eastAsia="es-BO"/>
        </w:rPr>
        <w:tab/>
      </w:r>
    </w:p>
    <w:p w14:paraId="4030B6CC" w14:textId="27E19497" w:rsidR="00681CF5" w:rsidRDefault="00681CF5" w:rsidP="00681CF5">
      <w:pPr>
        <w:tabs>
          <w:tab w:val="left" w:pos="3645"/>
        </w:tabs>
        <w:rPr>
          <w:lang w:val="es-ES" w:eastAsia="es-BO"/>
        </w:rPr>
      </w:pPr>
    </w:p>
    <w:p w14:paraId="140E2E97" w14:textId="7F1E0023" w:rsidR="00681CF5" w:rsidRDefault="00681CF5" w:rsidP="00681CF5">
      <w:pPr>
        <w:tabs>
          <w:tab w:val="left" w:pos="3645"/>
        </w:tabs>
        <w:rPr>
          <w:lang w:val="es-ES" w:eastAsia="es-BO"/>
        </w:rPr>
      </w:pPr>
    </w:p>
    <w:p w14:paraId="3CF84224" w14:textId="0ACF0710" w:rsidR="00681CF5" w:rsidRDefault="00681CF5" w:rsidP="00681CF5">
      <w:pPr>
        <w:tabs>
          <w:tab w:val="left" w:pos="3645"/>
        </w:tabs>
        <w:spacing w:after="0"/>
        <w:rPr>
          <w:lang w:val="es-ES" w:eastAsia="es-BO"/>
        </w:rPr>
      </w:pPr>
      <w:r>
        <w:rPr>
          <w:noProof/>
          <w:lang w:val="es-ES" w:eastAsia="es-BO"/>
        </w:rPr>
        <w:lastRenderedPageBreak/>
        <w:drawing>
          <wp:anchor distT="0" distB="0" distL="114300" distR="114300" simplePos="0" relativeHeight="251676672" behindDoc="0" locked="0" layoutInCell="1" allowOverlap="1" wp14:anchorId="048FE9A7" wp14:editId="6CF13E0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098400" cy="69768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2" b="23356"/>
                    <a:stretch/>
                  </pic:blipFill>
                  <pic:spPr bwMode="auto">
                    <a:xfrm>
                      <a:off x="0" y="0"/>
                      <a:ext cx="6098400" cy="69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08990" w14:textId="6DFA2596" w:rsidR="00681CF5" w:rsidRPr="00681CF5" w:rsidRDefault="00681CF5" w:rsidP="00681CF5">
      <w:pPr>
        <w:pStyle w:val="Prrafodelista"/>
        <w:numPr>
          <w:ilvl w:val="0"/>
          <w:numId w:val="17"/>
        </w:numPr>
        <w:rPr>
          <w:lang w:val="es-ES" w:eastAsia="es-BO"/>
        </w:rPr>
      </w:pPr>
    </w:p>
    <w:p w14:paraId="3080E840" w14:textId="5C5AA35C" w:rsidR="00681CF5" w:rsidRPr="00681CF5" w:rsidRDefault="00681CF5" w:rsidP="00681CF5">
      <w:pPr>
        <w:rPr>
          <w:lang w:val="es-ES" w:eastAsia="es-BO"/>
        </w:rPr>
      </w:pPr>
    </w:p>
    <w:p w14:paraId="1C39DE89" w14:textId="731AE6A3" w:rsidR="00681CF5" w:rsidRPr="00681CF5" w:rsidRDefault="00681CF5" w:rsidP="00681CF5">
      <w:pPr>
        <w:rPr>
          <w:lang w:val="es-ES" w:eastAsia="es-BO"/>
        </w:rPr>
      </w:pPr>
    </w:p>
    <w:p w14:paraId="25D63200" w14:textId="77777777" w:rsidR="00681CF5" w:rsidRPr="00681CF5" w:rsidRDefault="00681CF5" w:rsidP="00681CF5">
      <w:pPr>
        <w:rPr>
          <w:lang w:val="es-ES" w:eastAsia="es-BO"/>
        </w:rPr>
      </w:pPr>
    </w:p>
    <w:sectPr w:rsidR="00681CF5" w:rsidRPr="00681CF5" w:rsidSect="00B7108A">
      <w:headerReference w:type="even" r:id="rId22"/>
      <w:headerReference w:type="default" r:id="rId23"/>
      <w:footerReference w:type="default" r:id="rId24"/>
      <w:headerReference w:type="first" r:id="rId25"/>
      <w:pgSz w:w="12242" w:h="15842" w:code="1"/>
      <w:pgMar w:top="964" w:right="567" w:bottom="680" w:left="1474" w:header="567" w:footer="227" w:gutter="0"/>
      <w:pgBorders>
        <w:top w:val="single" w:sz="12" w:space="0" w:color="C00000"/>
        <w:left w:val="single" w:sz="12" w:space="0" w:color="C00000"/>
        <w:bottom w:val="single" w:sz="12" w:space="0" w:color="C00000"/>
        <w:right w:val="single" w:sz="12" w:space="0" w:color="C00000"/>
      </w:pgBorders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69F0F" w14:textId="77777777" w:rsidR="0052282A" w:rsidRDefault="0052282A" w:rsidP="002A58DC">
      <w:r>
        <w:separator/>
      </w:r>
    </w:p>
  </w:endnote>
  <w:endnote w:type="continuationSeparator" w:id="0">
    <w:p w14:paraId="2142C4FB" w14:textId="77777777" w:rsidR="0052282A" w:rsidRDefault="0052282A" w:rsidP="002A5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rlow Light">
    <w:altName w:val="Barlow Light"/>
    <w:charset w:val="00"/>
    <w:family w:val="auto"/>
    <w:pitch w:val="variable"/>
    <w:sig w:usb0="20000007" w:usb1="00000000" w:usb2="00000000" w:usb3="00000000" w:csb0="000001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40000"/>
      </w:rPr>
      <w:id w:val="2080167537"/>
      <w:docPartObj>
        <w:docPartGallery w:val="Page Numbers (Bottom of Page)"/>
        <w:docPartUnique/>
      </w:docPartObj>
    </w:sdtPr>
    <w:sdtEndPr/>
    <w:sdtContent>
      <w:p w14:paraId="01B90AD1" w14:textId="77777777" w:rsidR="00454762" w:rsidRPr="00804C2C" w:rsidRDefault="00B7108A" w:rsidP="00B7108A">
        <w:pPr>
          <w:pStyle w:val="Sinespaciado"/>
          <w:ind w:left="0" w:right="0"/>
          <w:jc w:val="right"/>
          <w:rPr>
            <w:rStyle w:val="SinespaciadoCar"/>
            <w:color w:val="740000"/>
          </w:rPr>
        </w:pPr>
        <w:r w:rsidRPr="00804C2C">
          <w:rPr>
            <w:color w:val="740000"/>
          </w:rPr>
          <w:fldChar w:fldCharType="begin"/>
        </w:r>
        <w:r w:rsidRPr="00804C2C">
          <w:rPr>
            <w:color w:val="740000"/>
          </w:rPr>
          <w:instrText>PAGE   \* MERGEFORMAT</w:instrText>
        </w:r>
        <w:r w:rsidRPr="00804C2C">
          <w:rPr>
            <w:color w:val="740000"/>
          </w:rPr>
          <w:fldChar w:fldCharType="separate"/>
        </w:r>
        <w:r w:rsidRPr="00804C2C">
          <w:rPr>
            <w:color w:val="740000"/>
            <w:lang w:val="es-ES"/>
          </w:rPr>
          <w:t>2</w:t>
        </w:r>
        <w:r w:rsidRPr="00804C2C">
          <w:rPr>
            <w:color w:val="74000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E2F77" w14:textId="77777777" w:rsidR="0052282A" w:rsidRDefault="0052282A" w:rsidP="002A58DC">
      <w:r>
        <w:separator/>
      </w:r>
    </w:p>
  </w:footnote>
  <w:footnote w:type="continuationSeparator" w:id="0">
    <w:p w14:paraId="76BD7436" w14:textId="77777777" w:rsidR="0052282A" w:rsidRDefault="0052282A" w:rsidP="002A58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DD304" w14:textId="77777777" w:rsidR="00FB7139" w:rsidRDefault="0052282A" w:rsidP="009B0545">
    <w:pPr>
      <w:pStyle w:val="Encabezado"/>
    </w:pPr>
    <w:r>
      <w:rPr>
        <w:noProof/>
      </w:rPr>
      <w:pict w14:anchorId="1CE8F8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7100141" o:spid="_x0000_s2066" type="#_x0000_t75" style="position:absolute;left:0;text-align:left;margin-left:0;margin-top:0;width:510pt;height:708.95pt;z-index:-251657216;mso-position-horizontal:center;mso-position-horizontal-relative:margin;mso-position-vertical:center;mso-position-vertical-relative:margin" o:allowincell="f">
          <v:imagedata r:id="rId1" o:title="Captura de pantalla 2023-09-06 104308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9A33B" w14:textId="77777777" w:rsidR="00170A35" w:rsidRDefault="0052282A">
    <w:pPr>
      <w:pStyle w:val="Encabezado"/>
    </w:pPr>
    <w:r>
      <w:rPr>
        <w:noProof/>
      </w:rPr>
      <w:pict w14:anchorId="309EDD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7100144" o:spid="_x0000_s2069" type="#_x0000_t75" style="position:absolute;left:0;text-align:left;margin-left:0;margin-top:0;width:510pt;height:708.95pt;z-index:-251654144;mso-position-horizontal:center;mso-position-horizontal-relative:margin;mso-position-vertical:center;mso-position-vertical-relative:margin" o:allowincell="f">
          <v:imagedata r:id="rId1" o:title="Captura de pantalla 2023-09-06 104308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3C7C8" w14:textId="77777777" w:rsidR="00454762" w:rsidRPr="00804C2C" w:rsidRDefault="0052282A" w:rsidP="00B7108A">
    <w:pPr>
      <w:pStyle w:val="Sinespaciado"/>
      <w:ind w:left="0" w:right="0"/>
      <w:rPr>
        <w:color w:val="740000"/>
      </w:rPr>
    </w:pPr>
    <w:r>
      <w:rPr>
        <w:noProof/>
        <w:color w:val="740000"/>
      </w:rPr>
      <w:pict w14:anchorId="59AABE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7100145" o:spid="_x0000_s2070" type="#_x0000_t75" style="position:absolute;margin-left:0;margin-top:0;width:511.3pt;height:710.75pt;z-index:-251653120;mso-position-horizontal:center;mso-position-horizontal-relative:margin;mso-position-vertical:center;mso-position-vertical-relative:margin" o:allowincell="f">
          <v:imagedata r:id="rId1" o:title="Captura de pantalla 2023-09-06 104308"/>
          <w10:wrap anchorx="margin" anchory="page"/>
        </v:shape>
      </w:pict>
    </w:r>
    <w:sdt>
      <w:sdtPr>
        <w:rPr>
          <w:color w:val="740000"/>
        </w:rPr>
        <w:alias w:val="Título"/>
        <w:id w:val="78404852"/>
        <w:placeholder>
          <w:docPart w:val="4C9E6460B49C40289CD9EBBFBBD62C7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C451D" w:rsidRPr="00804C2C">
          <w:rPr>
            <w:color w:val="740000"/>
          </w:rPr>
          <w:t>Titulo principal o información relevante</w:t>
        </w:r>
      </w:sdtContent>
    </w:sdt>
    <w:r w:rsidR="00EC451D" w:rsidRPr="00804C2C">
      <w:rPr>
        <w:color w:val="740000"/>
      </w:rPr>
      <w:ptab w:relativeTo="margin" w:alignment="right" w:leader="none"/>
    </w:r>
    <w:sdt>
      <w:sdtPr>
        <w:rPr>
          <w:color w:val="740000"/>
        </w:rPr>
        <w:alias w:val="Fecha"/>
        <w:id w:val="78404859"/>
        <w:placeholder>
          <w:docPart w:val="98395F168FE74264931706C4ACD8B769"/>
        </w:placeholder>
        <w:showingPlcHdr/>
        <w:dataBinding w:prefixMappings="xmlns:ns0='http://schemas.microsoft.com/office/2006/coverPageProps'" w:xpath="/ns0:CoverPageProperties[1]/ns0:PublishDate[1]" w:storeItemID="{55AF091B-3C7A-41E3-B477-F2FDAA23CFDA}"/>
        <w:date w:fullDate="2023-08-09T00:00:00Z"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EC451D" w:rsidRPr="00804C2C">
          <w:rPr>
            <w:color w:val="740000"/>
          </w:rPr>
          <w:t>[Fecha]</w:t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DAEE1" w14:textId="77777777" w:rsidR="00170A35" w:rsidRDefault="0052282A">
    <w:pPr>
      <w:pStyle w:val="Encabezado"/>
    </w:pPr>
    <w:r>
      <w:rPr>
        <w:noProof/>
      </w:rPr>
      <w:pict w14:anchorId="065111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7100143" o:spid="_x0000_s2068" type="#_x0000_t75" style="position:absolute;left:0;text-align:left;margin-left:0;margin-top:0;width:510pt;height:708.95pt;z-index:-251655168;mso-position-horizontal:center;mso-position-horizontal-relative:margin;mso-position-vertical:center;mso-position-vertical-relative:margin" o:allowincell="f">
          <v:imagedata r:id="rId1" o:title="Captura de pantalla 2023-09-06 104308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aconnmeros5"/>
      <w:lvlText w:val="%1."/>
      <w:lvlJc w:val="left"/>
      <w:pPr>
        <w:tabs>
          <w:tab w:val="num" w:pos="948"/>
        </w:tabs>
        <w:ind w:left="948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044629"/>
    <w:multiLevelType w:val="hybridMultilevel"/>
    <w:tmpl w:val="C50C109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7F86DA5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E4E6B4C"/>
    <w:multiLevelType w:val="hybridMultilevel"/>
    <w:tmpl w:val="9B545E86"/>
    <w:lvl w:ilvl="0" w:tplc="3EC43D20">
      <w:start w:val="1"/>
      <w:numFmt w:val="decimal"/>
      <w:lvlText w:val="%1."/>
      <w:lvlJc w:val="left"/>
      <w:pPr>
        <w:ind w:left="644" w:hanging="360"/>
      </w:pPr>
      <w:rPr>
        <w:b/>
        <w:bCs/>
        <w:sz w:val="22"/>
        <w:szCs w:val="22"/>
      </w:rPr>
    </w:lvl>
    <w:lvl w:ilvl="1" w:tplc="400A0019" w:tentative="1">
      <w:start w:val="1"/>
      <w:numFmt w:val="lowerLetter"/>
      <w:lvlText w:val="%2."/>
      <w:lvlJc w:val="left"/>
      <w:pPr>
        <w:ind w:left="1364" w:hanging="360"/>
      </w:pPr>
    </w:lvl>
    <w:lvl w:ilvl="2" w:tplc="400A001B" w:tentative="1">
      <w:start w:val="1"/>
      <w:numFmt w:val="lowerRoman"/>
      <w:lvlText w:val="%3."/>
      <w:lvlJc w:val="right"/>
      <w:pPr>
        <w:ind w:left="2084" w:hanging="180"/>
      </w:pPr>
    </w:lvl>
    <w:lvl w:ilvl="3" w:tplc="400A000F" w:tentative="1">
      <w:start w:val="1"/>
      <w:numFmt w:val="decimal"/>
      <w:lvlText w:val="%4."/>
      <w:lvlJc w:val="left"/>
      <w:pPr>
        <w:ind w:left="2804" w:hanging="360"/>
      </w:pPr>
    </w:lvl>
    <w:lvl w:ilvl="4" w:tplc="400A0019" w:tentative="1">
      <w:start w:val="1"/>
      <w:numFmt w:val="lowerLetter"/>
      <w:lvlText w:val="%5."/>
      <w:lvlJc w:val="left"/>
      <w:pPr>
        <w:ind w:left="3524" w:hanging="360"/>
      </w:pPr>
    </w:lvl>
    <w:lvl w:ilvl="5" w:tplc="400A001B" w:tentative="1">
      <w:start w:val="1"/>
      <w:numFmt w:val="lowerRoman"/>
      <w:lvlText w:val="%6."/>
      <w:lvlJc w:val="right"/>
      <w:pPr>
        <w:ind w:left="4244" w:hanging="180"/>
      </w:pPr>
    </w:lvl>
    <w:lvl w:ilvl="6" w:tplc="400A000F" w:tentative="1">
      <w:start w:val="1"/>
      <w:numFmt w:val="decimal"/>
      <w:lvlText w:val="%7."/>
      <w:lvlJc w:val="left"/>
      <w:pPr>
        <w:ind w:left="4964" w:hanging="360"/>
      </w:pPr>
    </w:lvl>
    <w:lvl w:ilvl="7" w:tplc="400A0019" w:tentative="1">
      <w:start w:val="1"/>
      <w:numFmt w:val="lowerLetter"/>
      <w:lvlText w:val="%8."/>
      <w:lvlJc w:val="left"/>
      <w:pPr>
        <w:ind w:left="5684" w:hanging="360"/>
      </w:pPr>
    </w:lvl>
    <w:lvl w:ilvl="8" w:tplc="4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FC50353"/>
    <w:multiLevelType w:val="hybridMultilevel"/>
    <w:tmpl w:val="6C6E1BD2"/>
    <w:lvl w:ilvl="0" w:tplc="B448D22C">
      <w:start w:val="1"/>
      <w:numFmt w:val="decimal"/>
      <w:pStyle w:val="Ttulo1"/>
      <w:lvlText w:val="%1."/>
      <w:lvlJc w:val="left"/>
      <w:pPr>
        <w:ind w:left="644" w:hanging="360"/>
      </w:pPr>
    </w:lvl>
    <w:lvl w:ilvl="1" w:tplc="9B36F15A">
      <w:start w:val="1"/>
      <w:numFmt w:val="lowerLetter"/>
      <w:pStyle w:val="Ttulo2"/>
      <w:lvlText w:val="%2."/>
      <w:lvlJc w:val="left"/>
      <w:pPr>
        <w:ind w:left="1364" w:hanging="360"/>
      </w:pPr>
    </w:lvl>
    <w:lvl w:ilvl="2" w:tplc="883E15D2">
      <w:start w:val="1"/>
      <w:numFmt w:val="bullet"/>
      <w:pStyle w:val="Ttulo3"/>
      <w:lvlText w:val=""/>
      <w:lvlJc w:val="left"/>
      <w:pPr>
        <w:ind w:left="748" w:hanging="180"/>
      </w:pPr>
      <w:rPr>
        <w:rFonts w:ascii="Symbol" w:hAnsi="Symbol" w:hint="default"/>
        <w:color w:val="C00000"/>
      </w:rPr>
    </w:lvl>
    <w:lvl w:ilvl="3" w:tplc="400A000F" w:tentative="1">
      <w:start w:val="1"/>
      <w:numFmt w:val="decimal"/>
      <w:lvlText w:val="%4."/>
      <w:lvlJc w:val="left"/>
      <w:pPr>
        <w:ind w:left="2804" w:hanging="360"/>
      </w:pPr>
    </w:lvl>
    <w:lvl w:ilvl="4" w:tplc="400A0019" w:tentative="1">
      <w:start w:val="1"/>
      <w:numFmt w:val="lowerLetter"/>
      <w:lvlText w:val="%5."/>
      <w:lvlJc w:val="left"/>
      <w:pPr>
        <w:ind w:left="3524" w:hanging="360"/>
      </w:pPr>
    </w:lvl>
    <w:lvl w:ilvl="5" w:tplc="400A001B" w:tentative="1">
      <w:start w:val="1"/>
      <w:numFmt w:val="lowerRoman"/>
      <w:lvlText w:val="%6."/>
      <w:lvlJc w:val="right"/>
      <w:pPr>
        <w:ind w:left="4244" w:hanging="180"/>
      </w:pPr>
    </w:lvl>
    <w:lvl w:ilvl="6" w:tplc="400A000F" w:tentative="1">
      <w:start w:val="1"/>
      <w:numFmt w:val="decimal"/>
      <w:lvlText w:val="%7."/>
      <w:lvlJc w:val="left"/>
      <w:pPr>
        <w:ind w:left="4964" w:hanging="360"/>
      </w:pPr>
    </w:lvl>
    <w:lvl w:ilvl="7" w:tplc="400A0019" w:tentative="1">
      <w:start w:val="1"/>
      <w:numFmt w:val="lowerLetter"/>
      <w:lvlText w:val="%8."/>
      <w:lvlJc w:val="left"/>
      <w:pPr>
        <w:ind w:left="5684" w:hanging="360"/>
      </w:pPr>
    </w:lvl>
    <w:lvl w:ilvl="8" w:tplc="40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3"/>
  </w:num>
  <w:num w:numId="14">
    <w:abstractNumId w:val="15"/>
  </w:num>
  <w:num w:numId="15">
    <w:abstractNumId w:val="15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mirrorMargins/>
  <w:bordersDoNotSurroundHeader/>
  <w:bordersDoNotSurroundFooter/>
  <w:proofState w:spelling="clean" w:grammar="clean"/>
  <w:attachedTemplate r:id="rId1"/>
  <w:defaultTabStop w:val="284"/>
  <w:hyphenationZone w:val="425"/>
  <w:drawingGridHorizontalSpacing w:val="284"/>
  <w:drawingGridVerticalSpacing w:val="284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96A"/>
    <w:rsid w:val="00023A65"/>
    <w:rsid w:val="00044FC7"/>
    <w:rsid w:val="00045438"/>
    <w:rsid w:val="00061BD4"/>
    <w:rsid w:val="00096D7E"/>
    <w:rsid w:val="000E4A0C"/>
    <w:rsid w:val="001072AD"/>
    <w:rsid w:val="00144987"/>
    <w:rsid w:val="0014773F"/>
    <w:rsid w:val="00164486"/>
    <w:rsid w:val="00170A35"/>
    <w:rsid w:val="001724D0"/>
    <w:rsid w:val="00174CB5"/>
    <w:rsid w:val="001B5DC5"/>
    <w:rsid w:val="001B6BBC"/>
    <w:rsid w:val="001B73DA"/>
    <w:rsid w:val="001F350C"/>
    <w:rsid w:val="00202652"/>
    <w:rsid w:val="002342BD"/>
    <w:rsid w:val="00260AA7"/>
    <w:rsid w:val="00282D10"/>
    <w:rsid w:val="0028533C"/>
    <w:rsid w:val="002A58DC"/>
    <w:rsid w:val="002B2971"/>
    <w:rsid w:val="002D51C9"/>
    <w:rsid w:val="002E5559"/>
    <w:rsid w:val="002E696A"/>
    <w:rsid w:val="003132AB"/>
    <w:rsid w:val="003311E5"/>
    <w:rsid w:val="0033312A"/>
    <w:rsid w:val="003343AE"/>
    <w:rsid w:val="00341CD6"/>
    <w:rsid w:val="00344C27"/>
    <w:rsid w:val="00350AAF"/>
    <w:rsid w:val="00362837"/>
    <w:rsid w:val="00363934"/>
    <w:rsid w:val="003E7CB3"/>
    <w:rsid w:val="00405555"/>
    <w:rsid w:val="00407CA2"/>
    <w:rsid w:val="00412D97"/>
    <w:rsid w:val="00427CDB"/>
    <w:rsid w:val="004323AE"/>
    <w:rsid w:val="00454390"/>
    <w:rsid w:val="00454762"/>
    <w:rsid w:val="00495F2D"/>
    <w:rsid w:val="004C157F"/>
    <w:rsid w:val="004C2EB3"/>
    <w:rsid w:val="004E108E"/>
    <w:rsid w:val="0052282A"/>
    <w:rsid w:val="0052523F"/>
    <w:rsid w:val="00533671"/>
    <w:rsid w:val="0053493E"/>
    <w:rsid w:val="00546D9B"/>
    <w:rsid w:val="00547FFD"/>
    <w:rsid w:val="00551561"/>
    <w:rsid w:val="00557876"/>
    <w:rsid w:val="005643BC"/>
    <w:rsid w:val="00566909"/>
    <w:rsid w:val="005722D6"/>
    <w:rsid w:val="005A0199"/>
    <w:rsid w:val="005F1348"/>
    <w:rsid w:val="005F40D0"/>
    <w:rsid w:val="006014B7"/>
    <w:rsid w:val="00614283"/>
    <w:rsid w:val="00621D8E"/>
    <w:rsid w:val="00633A3F"/>
    <w:rsid w:val="006340A6"/>
    <w:rsid w:val="00645252"/>
    <w:rsid w:val="00650219"/>
    <w:rsid w:val="00654D2E"/>
    <w:rsid w:val="0066145B"/>
    <w:rsid w:val="00681CF5"/>
    <w:rsid w:val="00681EF9"/>
    <w:rsid w:val="0068572F"/>
    <w:rsid w:val="00687A91"/>
    <w:rsid w:val="006C5796"/>
    <w:rsid w:val="006D3D74"/>
    <w:rsid w:val="006D7FDF"/>
    <w:rsid w:val="006E7F86"/>
    <w:rsid w:val="00713AD9"/>
    <w:rsid w:val="0072576E"/>
    <w:rsid w:val="007263E9"/>
    <w:rsid w:val="007318E4"/>
    <w:rsid w:val="00742280"/>
    <w:rsid w:val="00774471"/>
    <w:rsid w:val="007C28A1"/>
    <w:rsid w:val="007D51D2"/>
    <w:rsid w:val="00804C2C"/>
    <w:rsid w:val="0083569A"/>
    <w:rsid w:val="0089087C"/>
    <w:rsid w:val="008B0424"/>
    <w:rsid w:val="008D26FB"/>
    <w:rsid w:val="008D2D2B"/>
    <w:rsid w:val="00916826"/>
    <w:rsid w:val="00954F0D"/>
    <w:rsid w:val="00974355"/>
    <w:rsid w:val="0098296B"/>
    <w:rsid w:val="00983AD6"/>
    <w:rsid w:val="00992792"/>
    <w:rsid w:val="009C20FF"/>
    <w:rsid w:val="009C7819"/>
    <w:rsid w:val="009F744A"/>
    <w:rsid w:val="00A07454"/>
    <w:rsid w:val="00A34E4E"/>
    <w:rsid w:val="00A52243"/>
    <w:rsid w:val="00A9204E"/>
    <w:rsid w:val="00AF49BB"/>
    <w:rsid w:val="00B021C1"/>
    <w:rsid w:val="00B03200"/>
    <w:rsid w:val="00B16022"/>
    <w:rsid w:val="00B3063B"/>
    <w:rsid w:val="00B45E89"/>
    <w:rsid w:val="00B7108A"/>
    <w:rsid w:val="00B710E7"/>
    <w:rsid w:val="00B76B1F"/>
    <w:rsid w:val="00BC147E"/>
    <w:rsid w:val="00BD7B37"/>
    <w:rsid w:val="00BE6E29"/>
    <w:rsid w:val="00BF0B34"/>
    <w:rsid w:val="00C323BB"/>
    <w:rsid w:val="00C40281"/>
    <w:rsid w:val="00C508C2"/>
    <w:rsid w:val="00C51F4B"/>
    <w:rsid w:val="00C55E8D"/>
    <w:rsid w:val="00C7005E"/>
    <w:rsid w:val="00C768A6"/>
    <w:rsid w:val="00C9197C"/>
    <w:rsid w:val="00C92405"/>
    <w:rsid w:val="00CB34F5"/>
    <w:rsid w:val="00CB4E41"/>
    <w:rsid w:val="00CD392D"/>
    <w:rsid w:val="00CD71F8"/>
    <w:rsid w:val="00D11054"/>
    <w:rsid w:val="00D22285"/>
    <w:rsid w:val="00D22C21"/>
    <w:rsid w:val="00D27527"/>
    <w:rsid w:val="00D27555"/>
    <w:rsid w:val="00D377D1"/>
    <w:rsid w:val="00D60F6B"/>
    <w:rsid w:val="00D62C61"/>
    <w:rsid w:val="00DA27F9"/>
    <w:rsid w:val="00DA2FFC"/>
    <w:rsid w:val="00E10651"/>
    <w:rsid w:val="00E12821"/>
    <w:rsid w:val="00E71D4E"/>
    <w:rsid w:val="00E81247"/>
    <w:rsid w:val="00E97514"/>
    <w:rsid w:val="00EA3D11"/>
    <w:rsid w:val="00EC451D"/>
    <w:rsid w:val="00EF358A"/>
    <w:rsid w:val="00F227C6"/>
    <w:rsid w:val="00F3510A"/>
    <w:rsid w:val="00F6014D"/>
    <w:rsid w:val="00F968EB"/>
    <w:rsid w:val="00FB4925"/>
    <w:rsid w:val="00FB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4:docId w14:val="30BAECA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1F8"/>
    <w:pPr>
      <w:spacing w:after="284" w:line="284" w:lineRule="exact"/>
      <w:ind w:left="851" w:right="284" w:firstLine="284"/>
      <w:jc w:val="both"/>
    </w:pPr>
    <w:rPr>
      <w:rFonts w:ascii="Fira Code" w:hAnsi="Fira Code" w:cs="Courier New"/>
      <w:sz w:val="18"/>
      <w:szCs w:val="20"/>
      <w:lang w:val="es-BO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742280"/>
    <w:pPr>
      <w:numPr>
        <w:numId w:val="14"/>
      </w:numPr>
      <w:ind w:left="284" w:firstLine="0"/>
      <w:jc w:val="center"/>
      <w:outlineLvl w:val="0"/>
    </w:pPr>
    <w:rPr>
      <w:b/>
      <w:bCs/>
      <w:color w:val="C00000"/>
      <w:szCs w:val="18"/>
      <w:lang w:val="es-ES" w:eastAsia="es-B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2280"/>
    <w:pPr>
      <w:numPr>
        <w:ilvl w:val="1"/>
        <w:numId w:val="15"/>
      </w:numPr>
      <w:ind w:left="567" w:firstLine="0"/>
      <w:contextualSpacing/>
      <w:jc w:val="left"/>
      <w:outlineLvl w:val="1"/>
    </w:pPr>
    <w:rPr>
      <w:b/>
      <w:bCs/>
      <w:color w:val="C00000"/>
      <w:szCs w:val="18"/>
      <w:lang w:val="es-ES" w:eastAsia="es-B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2280"/>
    <w:pPr>
      <w:numPr>
        <w:ilvl w:val="2"/>
        <w:numId w:val="15"/>
      </w:numPr>
      <w:ind w:left="851" w:firstLine="0"/>
      <w:contextualSpacing/>
      <w:jc w:val="left"/>
      <w:outlineLvl w:val="2"/>
    </w:pPr>
    <w:rPr>
      <w:b/>
      <w:bCs/>
      <w:i/>
      <w:noProof/>
      <w:color w:val="C00000"/>
      <w:szCs w:val="18"/>
      <w:lang w:val="es-ES" w:eastAsia="es-B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2280"/>
    <w:rPr>
      <w:rFonts w:ascii="Fira Code" w:hAnsi="Fira Code" w:cs="Courier New"/>
      <w:b/>
      <w:bCs/>
      <w:color w:val="C00000"/>
      <w:sz w:val="18"/>
      <w:szCs w:val="18"/>
      <w:lang w:eastAsia="es-BO"/>
    </w:rPr>
  </w:style>
  <w:style w:type="character" w:customStyle="1" w:styleId="Ttulo2Car">
    <w:name w:val="Título 2 Car"/>
    <w:basedOn w:val="Fuentedeprrafopredeter"/>
    <w:link w:val="Ttulo2"/>
    <w:uiPriority w:val="9"/>
    <w:rsid w:val="00742280"/>
    <w:rPr>
      <w:rFonts w:ascii="Fira Code" w:hAnsi="Fira Code" w:cs="Courier New"/>
      <w:b/>
      <w:bCs/>
      <w:color w:val="C00000"/>
      <w:sz w:val="18"/>
      <w:szCs w:val="18"/>
      <w:lang w:eastAsia="es-BO"/>
    </w:rPr>
  </w:style>
  <w:style w:type="character" w:customStyle="1" w:styleId="Ttulo3Car">
    <w:name w:val="Título 3 Car"/>
    <w:basedOn w:val="Fuentedeprrafopredeter"/>
    <w:link w:val="Ttulo3"/>
    <w:uiPriority w:val="9"/>
    <w:rsid w:val="00742280"/>
    <w:rPr>
      <w:rFonts w:ascii="Fira Code" w:hAnsi="Fira Code" w:cs="Courier New"/>
      <w:b/>
      <w:bCs/>
      <w:i/>
      <w:noProof/>
      <w:color w:val="C00000"/>
      <w:sz w:val="18"/>
      <w:szCs w:val="18"/>
      <w:lang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5A0199"/>
  </w:style>
  <w:style w:type="character" w:customStyle="1" w:styleId="TtuloCar">
    <w:name w:val="Título Car"/>
    <w:basedOn w:val="Fuentedeprrafopredeter"/>
    <w:link w:val="Ttulo"/>
    <w:uiPriority w:val="10"/>
    <w:rsid w:val="005A0199"/>
    <w:rPr>
      <w:rFonts w:ascii="Courier New" w:hAnsi="Courier New" w:cs="Courier New"/>
      <w:noProof/>
      <w:color w:val="040C28"/>
      <w:sz w:val="28"/>
      <w:szCs w:val="28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650219"/>
    <w:pPr>
      <w:numPr>
        <w:ilvl w:val="1"/>
      </w:numPr>
      <w:ind w:left="284" w:firstLine="284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50219"/>
    <w:rPr>
      <w:rFonts w:ascii="Calibri" w:hAnsi="Calibri" w:cs="Calibri"/>
      <w:i/>
      <w:iCs/>
    </w:rPr>
  </w:style>
  <w:style w:type="character" w:styleId="nfasisintenso">
    <w:name w:val="Intense Emphasis"/>
    <w:basedOn w:val="Fuentedeprrafopredeter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Textoennegrita">
    <w:name w:val="Strong"/>
    <w:basedOn w:val="Fuentedeprrafopredeter"/>
    <w:uiPriority w:val="22"/>
    <w:qFormat/>
    <w:rsid w:val="00650219"/>
    <w:rPr>
      <w:rFonts w:ascii="Calibri" w:hAnsi="Calibri" w:cs="Calibri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Referenciasutil">
    <w:name w:val="Subtle Reference"/>
    <w:basedOn w:val="Fuentedeprrafopredeter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ellibro">
    <w:name w:val="Book Title"/>
    <w:basedOn w:val="Fuentedeprrafopredeter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219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0219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50219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219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219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2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50219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50219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50219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50219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50219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0219"/>
    <w:rPr>
      <w:rFonts w:ascii="Consolas" w:hAnsi="Consola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0219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50219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50219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650219"/>
  </w:style>
  <w:style w:type="character" w:customStyle="1" w:styleId="EncabezadoCar">
    <w:name w:val="Encabezado Car"/>
    <w:basedOn w:val="Fuentedeprrafopredeter"/>
    <w:link w:val="Encabezado"/>
    <w:uiPriority w:val="99"/>
    <w:rsid w:val="00650219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650219"/>
  </w:style>
  <w:style w:type="character" w:customStyle="1" w:styleId="PiedepginaCar">
    <w:name w:val="Pie de página Car"/>
    <w:basedOn w:val="Fuentedeprrafopredeter"/>
    <w:link w:val="Piedepgina"/>
    <w:uiPriority w:val="99"/>
    <w:rsid w:val="00650219"/>
    <w:rPr>
      <w:rFonts w:ascii="Calibri" w:hAnsi="Calibri" w:cs="Calibri"/>
    </w:rPr>
  </w:style>
  <w:style w:type="paragraph" w:styleId="TDC9">
    <w:name w:val="toc 9"/>
    <w:basedOn w:val="Normal"/>
    <w:next w:val="Normal"/>
    <w:autoRedefine/>
    <w:uiPriority w:val="39"/>
    <w:unhideWhenUsed/>
    <w:rsid w:val="00650219"/>
    <w:pPr>
      <w:spacing w:after="0"/>
      <w:ind w:left="1440"/>
      <w:jc w:val="left"/>
    </w:pPr>
    <w:rPr>
      <w:rFonts w:asciiTheme="minorHAnsi" w:hAnsiTheme="minorHAnsi" w:cstheme="minorHAnsi"/>
      <w:szCs w:val="18"/>
    </w:rPr>
  </w:style>
  <w:style w:type="character" w:styleId="Mencionar">
    <w:name w:val="Mention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50219"/>
    <w:pPr>
      <w:numPr>
        <w:numId w:val="11"/>
      </w:numPr>
    </w:pPr>
  </w:style>
  <w:style w:type="numbering" w:styleId="1ai">
    <w:name w:val="Outline List 1"/>
    <w:basedOn w:val="Sinlista"/>
    <w:uiPriority w:val="99"/>
    <w:semiHidden/>
    <w:unhideWhenUsed/>
    <w:rsid w:val="00650219"/>
    <w:pPr>
      <w:numPr>
        <w:numId w:val="12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50219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50219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unhideWhenUsed/>
    <w:rsid w:val="002342BD"/>
    <w:pPr>
      <w:tabs>
        <w:tab w:val="left" w:pos="851"/>
        <w:tab w:val="right" w:leader="dot" w:pos="9917"/>
      </w:tabs>
      <w:spacing w:before="120" w:after="120"/>
      <w:ind w:left="284"/>
      <w:jc w:val="left"/>
    </w:pPr>
    <w:rPr>
      <w:rFonts w:asciiTheme="minorHAnsi" w:hAnsiTheme="minorHAnsi" w:cstheme="minorHAnsi"/>
      <w:b/>
      <w:bCs/>
      <w:caps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2342BD"/>
    <w:pPr>
      <w:tabs>
        <w:tab w:val="left" w:pos="900"/>
        <w:tab w:val="right" w:leader="dot" w:pos="9917"/>
      </w:tabs>
      <w:spacing w:after="0"/>
      <w:ind w:left="180"/>
      <w:jc w:val="left"/>
    </w:pPr>
    <w:rPr>
      <w:rFonts w:asciiTheme="minorHAnsi" w:hAnsiTheme="minorHAnsi" w:cstheme="minorHAnsi"/>
      <w:smallCaps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2342BD"/>
    <w:pPr>
      <w:tabs>
        <w:tab w:val="left" w:pos="1080"/>
        <w:tab w:val="right" w:leader="dot" w:pos="9917"/>
      </w:tabs>
      <w:spacing w:after="0"/>
      <w:ind w:left="360"/>
      <w:jc w:val="left"/>
    </w:pPr>
    <w:rPr>
      <w:rFonts w:asciiTheme="minorHAnsi" w:hAnsiTheme="minorHAnsi" w:cstheme="minorHAnsi"/>
      <w:i/>
      <w:iCs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650219"/>
    <w:pPr>
      <w:spacing w:after="0"/>
      <w:ind w:left="540"/>
      <w:jc w:val="left"/>
    </w:pPr>
    <w:rPr>
      <w:rFonts w:asciiTheme="minorHAnsi" w:hAnsiTheme="minorHAnsi" w:cstheme="minorHAnsi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650219"/>
    <w:pPr>
      <w:spacing w:after="0"/>
      <w:ind w:left="720"/>
      <w:jc w:val="left"/>
    </w:pPr>
    <w:rPr>
      <w:rFonts w:asciiTheme="minorHAnsi" w:hAnsiTheme="minorHAnsi" w:cstheme="minorHAnsi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650219"/>
    <w:pPr>
      <w:spacing w:after="0"/>
      <w:ind w:left="900"/>
      <w:jc w:val="left"/>
    </w:pPr>
    <w:rPr>
      <w:rFonts w:asciiTheme="minorHAnsi" w:hAnsiTheme="minorHAnsi" w:cstheme="minorHAnsi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650219"/>
    <w:pPr>
      <w:spacing w:after="0"/>
      <w:ind w:left="1080"/>
      <w:jc w:val="left"/>
    </w:pPr>
    <w:rPr>
      <w:rFonts w:asciiTheme="minorHAnsi" w:hAnsiTheme="minorHAnsi" w:cstheme="minorHAnsi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650219"/>
    <w:pPr>
      <w:spacing w:after="0"/>
      <w:ind w:left="1260"/>
      <w:jc w:val="left"/>
    </w:pPr>
    <w:rPr>
      <w:rFonts w:asciiTheme="minorHAnsi" w:hAnsiTheme="minorHAnsi" w:cstheme="minorHAnsi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50219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50219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50219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50219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50219"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50219"/>
    <w:pPr>
      <w:numPr>
        <w:numId w:val="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50219"/>
    <w:pPr>
      <w:numPr>
        <w:numId w:val="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50219"/>
  </w:style>
  <w:style w:type="character" w:styleId="Refdenotaalfinal">
    <w:name w:val="end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650219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basedOn w:val="Normal"/>
    <w:link w:val="SinespaciadoCar"/>
    <w:uiPriority w:val="1"/>
    <w:qFormat/>
    <w:rsid w:val="00B7108A"/>
    <w:pPr>
      <w:spacing w:after="0"/>
      <w:ind w:left="284" w:firstLine="0"/>
      <w:jc w:val="left"/>
    </w:p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50219"/>
  </w:style>
  <w:style w:type="character" w:customStyle="1" w:styleId="FechaCar">
    <w:name w:val="Fecha Car"/>
    <w:basedOn w:val="Fuentedeprrafopredeter"/>
    <w:link w:val="Fecha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021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021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5021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5021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021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021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50219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5021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50219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50219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50219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50219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50219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50219"/>
  </w:style>
  <w:style w:type="character" w:customStyle="1" w:styleId="SaludoCar">
    <w:name w:val="Saludo Car"/>
    <w:basedOn w:val="Fuentedeprrafopredeter"/>
    <w:link w:val="Saludo"/>
    <w:uiPriority w:val="99"/>
    <w:semiHidden/>
    <w:rsid w:val="00650219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50219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50219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650219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50219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108A"/>
    <w:rPr>
      <w:rFonts w:ascii="Fira Code" w:hAnsi="Fira Code" w:cs="Courier New"/>
      <w:sz w:val="18"/>
      <w:szCs w:val="20"/>
      <w:lang w:val="es-BO"/>
    </w:rPr>
  </w:style>
  <w:style w:type="paragraph" w:customStyle="1" w:styleId="Preguntas">
    <w:name w:val="Preguntas"/>
    <w:basedOn w:val="Sinespaciado"/>
    <w:rsid w:val="00C323BB"/>
    <w:rPr>
      <w:color w:val="538135" w:themeColor="accent6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JavierHR\Documents\Plantillas%20personalizadas%20de%20Office\Apuntes%20persona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9E6460B49C40289CD9EBBFBBD62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1A249-C555-4B8B-8620-960BAEE1AF1E}"/>
      </w:docPartPr>
      <w:docPartBody>
        <w:p w:rsidR="00000000" w:rsidRDefault="000D4F3E">
          <w:pPr>
            <w:pStyle w:val="4C9E6460B49C40289CD9EBBFBBD62C7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98395F168FE74264931706C4ACD8B7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8301C-1AD0-4A67-B1EE-F010D3629549}"/>
      </w:docPartPr>
      <w:docPartBody>
        <w:p w:rsidR="00000000" w:rsidRDefault="000D4F3E">
          <w:pPr>
            <w:pStyle w:val="98395F168FE74264931706C4ACD8B76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rlow Light">
    <w:altName w:val="Barlow Light"/>
    <w:charset w:val="00"/>
    <w:family w:val="auto"/>
    <w:pitch w:val="variable"/>
    <w:sig w:usb0="20000007" w:usb1="00000000" w:usb2="00000000" w:usb3="00000000" w:csb0="000001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F3E"/>
    <w:rsid w:val="000D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C9E6460B49C40289CD9EBBFBBD62C7C">
    <w:name w:val="4C9E6460B49C40289CD9EBBFBBD62C7C"/>
  </w:style>
  <w:style w:type="paragraph" w:customStyle="1" w:styleId="98395F168FE74264931706C4ACD8B769">
    <w:name w:val="98395F168FE74264931706C4ACD8B7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72EEA7-DD37-497D-81C4-1AD3AE5EF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Apuntes personales.dotx</Template>
  <TotalTime>0</TotalTime>
  <Pages>11</Pages>
  <Words>152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principal o información relevante</vt:lpstr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principal o información relevante</dc:title>
  <dc:subject/>
  <dc:creator/>
  <cp:keywords/>
  <dc:description/>
  <cp:lastModifiedBy/>
  <cp:revision>1</cp:revision>
  <dcterms:created xsi:type="dcterms:W3CDTF">2023-11-29T23:33:00Z</dcterms:created>
  <dcterms:modified xsi:type="dcterms:W3CDTF">2023-11-29T23:52:00Z</dcterms:modified>
</cp:coreProperties>
</file>